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37424988"/>
        <w:docPartObj>
          <w:docPartGallery w:val="Cover Pages"/>
          <w:docPartUnique/>
        </w:docPartObj>
      </w:sdtPr>
      <w:sdtEndPr>
        <w:rPr>
          <w:noProof/>
        </w:rPr>
      </w:sdtEndPr>
      <w:sdtContent>
        <w:p w14:paraId="7D73DC90" w14:textId="56AB9714" w:rsidR="008026FA" w:rsidRDefault="008026FA">
          <w:r>
            <w:rPr>
              <w:rFonts w:ascii="Arial" w:hAnsi="Arial" w:cs="Arial"/>
              <w:noProof/>
              <w:color w:val="000000"/>
              <w:sz w:val="22"/>
              <w:bdr w:val="none" w:sz="0" w:space="0" w:color="auto" w:frame="1"/>
            </w:rPr>
            <w:drawing>
              <wp:inline distT="0" distB="0" distL="0" distR="0" wp14:anchorId="0FCFABDE" wp14:editId="2D010FB5">
                <wp:extent cx="5943600" cy="1428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28750"/>
                        </a:xfrm>
                        <a:prstGeom prst="rect">
                          <a:avLst/>
                        </a:prstGeom>
                        <a:noFill/>
                        <a:ln>
                          <a:noFill/>
                        </a:ln>
                      </pic:spPr>
                    </pic:pic>
                  </a:graphicData>
                </a:graphic>
              </wp:inline>
            </w:drawing>
          </w:r>
        </w:p>
        <w:p w14:paraId="07E04E9E" w14:textId="4298D859" w:rsidR="008026FA" w:rsidRDefault="008026FA" w:rsidP="008026FA">
          <w:pPr>
            <w:pStyle w:val="NormalWeb"/>
            <w:spacing w:before="438" w:beforeAutospacing="0" w:after="0" w:afterAutospacing="0"/>
          </w:pPr>
          <w:r>
            <w:rPr>
              <w:color w:val="000000"/>
              <w:sz w:val="40"/>
              <w:szCs w:val="40"/>
            </w:rPr>
            <w:t xml:space="preserve">                              HITWITTY WORLD </w:t>
          </w:r>
        </w:p>
        <w:p w14:paraId="4334B587" w14:textId="75B6D6D4" w:rsidR="008026FA" w:rsidRDefault="008026FA" w:rsidP="008026FA">
          <w:pPr>
            <w:pStyle w:val="NormalWeb"/>
            <w:spacing w:before="186" w:beforeAutospacing="0" w:after="0" w:afterAutospacing="0"/>
          </w:pPr>
          <w:r>
            <w:rPr>
              <w:color w:val="000000"/>
              <w:sz w:val="36"/>
              <w:szCs w:val="36"/>
            </w:rPr>
            <w:t xml:space="preserve">                                    Online Shopping </w:t>
          </w:r>
        </w:p>
        <w:p w14:paraId="28E74595" w14:textId="6159833A" w:rsidR="008026FA" w:rsidRDefault="008026FA" w:rsidP="008026FA">
          <w:pPr>
            <w:pStyle w:val="NormalWeb"/>
            <w:spacing w:before="189" w:beforeAutospacing="0" w:after="0" w:afterAutospacing="0"/>
            <w:ind w:right="4352"/>
            <w:jc w:val="right"/>
          </w:pPr>
          <w:r>
            <w:rPr>
              <w:color w:val="000000"/>
              <w:sz w:val="34"/>
              <w:szCs w:val="34"/>
            </w:rPr>
            <w:t xml:space="preserve">    Senior Project    </w:t>
          </w:r>
        </w:p>
        <w:p w14:paraId="156810B8" w14:textId="78B7E8D7" w:rsidR="008026FA" w:rsidRDefault="008026FA" w:rsidP="008026FA">
          <w:pPr>
            <w:pStyle w:val="NormalWeb"/>
            <w:spacing w:before="189" w:beforeAutospacing="0" w:after="0" w:afterAutospacing="0"/>
            <w:ind w:right="4352"/>
          </w:pPr>
          <w:r>
            <w:t xml:space="preserve">                                                                         </w:t>
          </w:r>
          <w:r>
            <w:rPr>
              <w:color w:val="000000"/>
              <w:sz w:val="34"/>
              <w:szCs w:val="34"/>
            </w:rPr>
            <w:t>By </w:t>
          </w:r>
        </w:p>
        <w:p w14:paraId="54562A53" w14:textId="15DB0A36" w:rsidR="008026FA" w:rsidRDefault="008026FA" w:rsidP="008026FA">
          <w:pPr>
            <w:pStyle w:val="NormalWeb"/>
            <w:spacing w:before="795" w:beforeAutospacing="0" w:after="0" w:afterAutospacing="0"/>
            <w:ind w:right="3127"/>
          </w:pPr>
          <w:r>
            <w:rPr>
              <w:b/>
              <w:bCs/>
              <w:color w:val="000000"/>
              <w:sz w:val="36"/>
              <w:szCs w:val="36"/>
            </w:rPr>
            <w:t xml:space="preserve">                                       Wael Daibes </w:t>
          </w:r>
        </w:p>
        <w:p w14:paraId="08A296EF" w14:textId="77777777" w:rsidR="008026FA" w:rsidRDefault="008026FA" w:rsidP="008026FA">
          <w:pPr>
            <w:pStyle w:val="NormalWeb"/>
            <w:spacing w:before="744" w:beforeAutospacing="0" w:after="0" w:afterAutospacing="0"/>
            <w:jc w:val="center"/>
          </w:pPr>
          <w:r>
            <w:rPr>
              <w:color w:val="000000"/>
              <w:sz w:val="32"/>
              <w:szCs w:val="32"/>
            </w:rPr>
            <w:t>Submitted to the School of Arts &amp; Science of the  </w:t>
          </w:r>
        </w:p>
        <w:p w14:paraId="60850E10" w14:textId="77777777" w:rsidR="008026FA" w:rsidRDefault="008026FA" w:rsidP="008026FA">
          <w:pPr>
            <w:pStyle w:val="NormalWeb"/>
            <w:spacing w:before="182" w:beforeAutospacing="0" w:after="0" w:afterAutospacing="0"/>
            <w:jc w:val="center"/>
          </w:pPr>
          <w:r>
            <w:rPr>
              <w:color w:val="000000"/>
              <w:sz w:val="32"/>
              <w:szCs w:val="32"/>
            </w:rPr>
            <w:t>Lebanese International University </w:t>
          </w:r>
        </w:p>
        <w:p w14:paraId="6B796157" w14:textId="77777777" w:rsidR="008026FA" w:rsidRDefault="008026FA" w:rsidP="008026FA">
          <w:pPr>
            <w:pStyle w:val="NormalWeb"/>
            <w:spacing w:before="741" w:beforeAutospacing="0" w:after="0" w:afterAutospacing="0"/>
            <w:ind w:left="1649" w:right="1670"/>
            <w:jc w:val="center"/>
          </w:pPr>
          <w:r>
            <w:rPr>
              <w:color w:val="000000"/>
              <w:sz w:val="32"/>
              <w:szCs w:val="32"/>
            </w:rPr>
            <w:t xml:space="preserve">In part of fulfillment of the requirements for the degree of  </w:t>
          </w:r>
          <w:r>
            <w:rPr>
              <w:b/>
              <w:bCs/>
              <w:color w:val="000000"/>
              <w:sz w:val="32"/>
              <w:szCs w:val="32"/>
            </w:rPr>
            <w:t>BACHERLOR OF SCIENCE IN  </w:t>
          </w:r>
        </w:p>
        <w:p w14:paraId="2A98252B" w14:textId="77777777" w:rsidR="008026FA" w:rsidRDefault="008026FA" w:rsidP="008026FA">
          <w:pPr>
            <w:pStyle w:val="NormalWeb"/>
            <w:spacing w:before="29" w:beforeAutospacing="0" w:after="0" w:afterAutospacing="0"/>
            <w:ind w:right="679"/>
            <w:jc w:val="right"/>
          </w:pPr>
          <w:r>
            <w:rPr>
              <w:b/>
              <w:bCs/>
              <w:color w:val="000000"/>
              <w:sz w:val="32"/>
              <w:szCs w:val="32"/>
            </w:rPr>
            <w:t>COMPUTER SCIENCE AND INFORMATION TECHNOLOGY  </w:t>
          </w:r>
        </w:p>
        <w:p w14:paraId="29D69F17" w14:textId="722C33B3" w:rsidR="008026FA" w:rsidRDefault="008026FA" w:rsidP="008026FA">
          <w:pPr>
            <w:pStyle w:val="NormalWeb"/>
            <w:spacing w:before="611" w:beforeAutospacing="0" w:after="0" w:afterAutospacing="0"/>
            <w:jc w:val="center"/>
          </w:pPr>
          <w:r>
            <w:rPr>
              <w:b/>
              <w:bCs/>
              <w:color w:val="000000"/>
              <w:sz w:val="32"/>
              <w:szCs w:val="32"/>
            </w:rPr>
            <w:t>Supervised by: Dr. ALI CHOUMAN</w:t>
          </w:r>
          <w:r w:rsidR="004211B0">
            <w:rPr>
              <w:b/>
              <w:bCs/>
              <w:color w:val="000000"/>
              <w:sz w:val="32"/>
              <w:szCs w:val="32"/>
            </w:rPr>
            <w:t>E</w:t>
          </w:r>
        </w:p>
        <w:p w14:paraId="29A1FF3D" w14:textId="42D11C30" w:rsidR="008026FA" w:rsidRDefault="008026FA" w:rsidP="008026FA">
          <w:pPr>
            <w:pStyle w:val="NormalWeb"/>
            <w:spacing w:before="167" w:beforeAutospacing="0" w:after="0" w:afterAutospacing="0"/>
            <w:jc w:val="center"/>
          </w:pPr>
          <w:r>
            <w:rPr>
              <w:color w:val="000000"/>
              <w:sz w:val="32"/>
              <w:szCs w:val="32"/>
            </w:rPr>
            <w:t>Spring 2023-2024</w:t>
          </w:r>
        </w:p>
        <w:p w14:paraId="745B6384" w14:textId="78BA155D" w:rsidR="008026FA" w:rsidRDefault="008026FA">
          <w:pPr>
            <w:spacing w:after="200"/>
            <w:rPr>
              <w:noProof/>
            </w:rPr>
          </w:pPr>
          <w:r>
            <w:rPr>
              <w:noProof/>
            </w:rPr>
            <mc:AlternateContent>
              <mc:Choice Requires="wps">
                <w:drawing>
                  <wp:anchor distT="0" distB="0" distL="182880" distR="182880" simplePos="0" relativeHeight="251663360" behindDoc="0" locked="0" layoutInCell="1" allowOverlap="1" wp14:anchorId="428E21D8" wp14:editId="61B54484">
                    <wp:simplePos x="0" y="0"/>
                    <mc:AlternateContent>
                      <mc:Choice Requires="wp14">
                        <wp:positionH relativeFrom="margin">
                          <wp14:pctPosHOffset>7700</wp14:pctPosHOffset>
                        </wp:positionH>
                      </mc:Choice>
                      <mc:Fallback>
                        <wp:positionH relativeFrom="page">
                          <wp:posOffset>1217295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CE69C" w14:textId="72E42CF2" w:rsidR="008026FA" w:rsidRDefault="008026FA">
                                <w:pPr>
                                  <w:pStyle w:val="NoSpacing"/>
                                  <w:spacing w:before="40" w:after="40"/>
                                  <w:rPr>
                                    <w:caps/>
                                    <w:color w:val="4E7F62" w:themeColor="accent5" w:themeShade="80"/>
                                    <w:sz w:val="28"/>
                                    <w:szCs w:val="28"/>
                                  </w:rPr>
                                </w:pPr>
                              </w:p>
                              <w:p w14:paraId="6F479482" w14:textId="011305A8" w:rsidR="008026FA" w:rsidRDefault="008026FA">
                                <w:pPr>
                                  <w:pStyle w:val="NoSpacing"/>
                                  <w:spacing w:before="80" w:after="40"/>
                                  <w:rPr>
                                    <w:caps/>
                                    <w:color w:val="C1D9CB"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28E21D8" id="_x0000_t202" coordsize="21600,21600" o:spt="202" path="m,l,21600r21600,l21600,xe">
                    <v:stroke joinstyle="miter"/>
                    <v:path gradientshapeok="t" o:connecttype="rect"/>
                  </v:shapetype>
                  <v:shape id="Text Box 131" o:spid="_x0000_s1026" type="#_x0000_t202" style="position:absolute;margin-left:0;margin-top:0;width:369pt;height:529.2pt;z-index:251663360;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059CE69C" w14:textId="72E42CF2" w:rsidR="008026FA" w:rsidRDefault="008026FA">
                          <w:pPr>
                            <w:pStyle w:val="NoSpacing"/>
                            <w:spacing w:before="40" w:after="40"/>
                            <w:rPr>
                              <w:caps/>
                              <w:color w:val="4E7F62" w:themeColor="accent5" w:themeShade="80"/>
                              <w:sz w:val="28"/>
                              <w:szCs w:val="28"/>
                            </w:rPr>
                          </w:pPr>
                        </w:p>
                        <w:p w14:paraId="6F479482" w14:textId="011305A8" w:rsidR="008026FA" w:rsidRDefault="008026FA">
                          <w:pPr>
                            <w:pStyle w:val="NoSpacing"/>
                            <w:spacing w:before="80" w:after="40"/>
                            <w:rPr>
                              <w:caps/>
                              <w:color w:val="C1D9CB" w:themeColor="accent5"/>
                              <w:sz w:val="24"/>
                              <w:szCs w:val="24"/>
                            </w:rPr>
                          </w:pPr>
                        </w:p>
                      </w:txbxContent>
                    </v:textbox>
                    <w10:wrap type="square" anchorx="margin" anchory="page"/>
                  </v:shape>
                </w:pict>
              </mc:Fallback>
            </mc:AlternateContent>
          </w:r>
          <w:r>
            <w:rPr>
              <w:noProof/>
            </w:rPr>
            <w:br w:type="page"/>
          </w:r>
        </w:p>
      </w:sdtContent>
    </w:sdt>
    <w:p w14:paraId="51EFB774" w14:textId="77777777" w:rsidR="00D077E9" w:rsidRDefault="00D077E9" w:rsidP="00D70D02">
      <w:r>
        <w:rPr>
          <w:noProof/>
        </w:rPr>
        <w:lastRenderedPageBreak/>
        <w:drawing>
          <wp:anchor distT="0" distB="0" distL="114300" distR="114300" simplePos="0" relativeHeight="251658240" behindDoc="1" locked="0" layoutInCell="1" allowOverlap="1" wp14:anchorId="74B2ED26" wp14:editId="7AAED3A4">
            <wp:simplePos x="0" y="0"/>
            <wp:positionH relativeFrom="page">
              <wp:align>left</wp:align>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75"/>
      </w:tblGrid>
      <w:tr w:rsidR="00D077E9" w14:paraId="7E82EE84" w14:textId="77777777" w:rsidTr="00601880">
        <w:trPr>
          <w:trHeight w:val="1894"/>
        </w:trPr>
        <w:tc>
          <w:tcPr>
            <w:tcW w:w="5775" w:type="dxa"/>
            <w:tcBorders>
              <w:top w:val="nil"/>
              <w:left w:val="nil"/>
              <w:bottom w:val="nil"/>
              <w:right w:val="nil"/>
            </w:tcBorders>
          </w:tcPr>
          <w:p w14:paraId="745DCBE2" w14:textId="77777777" w:rsidR="00D077E9" w:rsidRDefault="00D077E9" w:rsidP="00D077E9">
            <w:r>
              <w:rPr>
                <w:noProof/>
              </w:rPr>
              <mc:AlternateContent>
                <mc:Choice Requires="wps">
                  <w:drawing>
                    <wp:inline distT="0" distB="0" distL="0" distR="0" wp14:anchorId="3FED4930" wp14:editId="2A73EFAF">
                      <wp:extent cx="3667125" cy="1685925"/>
                      <wp:effectExtent l="0" t="0" r="0" b="0"/>
                      <wp:docPr id="8" name="Text Box 8"/>
                      <wp:cNvGraphicFramePr/>
                      <a:graphic xmlns:a="http://schemas.openxmlformats.org/drawingml/2006/main">
                        <a:graphicData uri="http://schemas.microsoft.com/office/word/2010/wordprocessingShape">
                          <wps:wsp>
                            <wps:cNvSpPr txBox="1"/>
                            <wps:spPr>
                              <a:xfrm>
                                <a:off x="0" y="0"/>
                                <a:ext cx="3667125" cy="1685925"/>
                              </a:xfrm>
                              <a:prstGeom prst="rect">
                                <a:avLst/>
                              </a:prstGeom>
                              <a:noFill/>
                              <a:ln w="6350">
                                <a:noFill/>
                              </a:ln>
                            </wps:spPr>
                            <wps:txbx>
                              <w:txbxContent>
                                <w:p w14:paraId="640B7477" w14:textId="2E466E7D" w:rsidR="00D077E9" w:rsidRDefault="00884598" w:rsidP="00D077E9">
                                  <w:pPr>
                                    <w:pStyle w:val="Title"/>
                                    <w:rPr>
                                      <w:sz w:val="52"/>
                                    </w:rPr>
                                  </w:pPr>
                                  <w:r w:rsidRPr="00884598">
                                    <w:rPr>
                                      <w:sz w:val="52"/>
                                    </w:rPr>
                                    <w:t>Human resources management</w:t>
                                  </w:r>
                                  <w:r>
                                    <w:t xml:space="preserve"> </w:t>
                                  </w:r>
                                  <w:r w:rsidRPr="00884598">
                                    <w:rPr>
                                      <w:sz w:val="52"/>
                                    </w:rPr>
                                    <w:t>system</w:t>
                                  </w:r>
                                </w:p>
                                <w:p w14:paraId="5F098FE5" w14:textId="3702855E" w:rsidR="00884598" w:rsidRPr="00D86945" w:rsidRDefault="00884598" w:rsidP="00D077E9">
                                  <w:pPr>
                                    <w:pStyle w:val="Title"/>
                                  </w:pPr>
                                  <w:r>
                                    <w:rPr>
                                      <w:sz w:val="52"/>
                                    </w:rPr>
                                    <w:t>(cosmetics ecommerce store)</w:t>
                                  </w:r>
                                </w:p>
                                <w:p w14:paraId="267FEF05" w14:textId="72C4F534" w:rsidR="00D077E9" w:rsidRPr="00D86945" w:rsidRDefault="00D077E9" w:rsidP="00D077E9">
                                  <w:pPr>
                                    <w:pStyle w:val="Title"/>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ED4930" id="Text Box 8" o:spid="_x0000_s1027" type="#_x0000_t202" style="width:288.7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" filled="f" stroked="f" strokeweight=".5pt">
                      <v:textbox>
                        <w:txbxContent>
                          <w:p w14:paraId="640B7477" w14:textId="2E466E7D" w:rsidR="00D077E9" w:rsidRDefault="00884598" w:rsidP="00D077E9">
                            <w:pPr>
                              <w:pStyle w:val="Title"/>
                              <w:rPr>
                                <w:sz w:val="52"/>
                              </w:rPr>
                            </w:pPr>
                            <w:r w:rsidRPr="00884598">
                              <w:rPr>
                                <w:sz w:val="52"/>
                              </w:rPr>
                              <w:t>Human resources management</w:t>
                            </w:r>
                            <w:r>
                              <w:t xml:space="preserve"> </w:t>
                            </w:r>
                            <w:r w:rsidRPr="00884598">
                              <w:rPr>
                                <w:sz w:val="52"/>
                              </w:rPr>
                              <w:t>system</w:t>
                            </w:r>
                          </w:p>
                          <w:p w14:paraId="5F098FE5" w14:textId="3702855E" w:rsidR="00884598" w:rsidRPr="00D86945" w:rsidRDefault="00884598" w:rsidP="00D077E9">
                            <w:pPr>
                              <w:pStyle w:val="Title"/>
                            </w:pPr>
                            <w:r>
                              <w:rPr>
                                <w:sz w:val="52"/>
                              </w:rPr>
                              <w:t>(cosmetics ecommerce store)</w:t>
                            </w:r>
                          </w:p>
                          <w:p w14:paraId="267FEF05" w14:textId="72C4F534" w:rsidR="00D077E9" w:rsidRPr="00D86945" w:rsidRDefault="00D077E9" w:rsidP="00D077E9">
                            <w:pPr>
                              <w:pStyle w:val="Title"/>
                              <w:spacing w:after="0"/>
                            </w:pPr>
                          </w:p>
                        </w:txbxContent>
                      </v:textbox>
                      <w10:anchorlock/>
                    </v:shape>
                  </w:pict>
                </mc:Fallback>
              </mc:AlternateContent>
            </w:r>
          </w:p>
          <w:p w14:paraId="4D6388C6" w14:textId="77777777" w:rsidR="00D077E9" w:rsidRDefault="00D077E9" w:rsidP="00D077E9">
            <w:r>
              <w:rPr>
                <w:noProof/>
              </w:rPr>
              <mc:AlternateContent>
                <mc:Choice Requires="wps">
                  <w:drawing>
                    <wp:inline distT="0" distB="0" distL="0" distR="0" wp14:anchorId="3F3547FF" wp14:editId="7A17CECF">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59B3D7E"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61E6D074" w14:textId="77777777" w:rsidTr="00601880">
        <w:trPr>
          <w:trHeight w:val="7636"/>
        </w:trPr>
        <w:tc>
          <w:tcPr>
            <w:tcW w:w="5775" w:type="dxa"/>
            <w:tcBorders>
              <w:top w:val="nil"/>
              <w:left w:val="nil"/>
              <w:bottom w:val="nil"/>
              <w:right w:val="nil"/>
            </w:tcBorders>
          </w:tcPr>
          <w:p w14:paraId="00052EF3" w14:textId="33AD56B3" w:rsidR="00D077E9" w:rsidRDefault="00601880" w:rsidP="00D077E9">
            <w:pPr>
              <w:rPr>
                <w:noProof/>
              </w:rPr>
            </w:pPr>
            <w:r>
              <w:rPr>
                <w:noProof/>
              </w:rPr>
              <mc:AlternateContent>
                <mc:Choice Requires="wps">
                  <w:drawing>
                    <wp:anchor distT="0" distB="0" distL="114300" distR="114300" simplePos="0" relativeHeight="251660288" behindDoc="1" locked="0" layoutInCell="1" allowOverlap="1" wp14:anchorId="434DC6AF" wp14:editId="339A5D8C">
                      <wp:simplePos x="0" y="0"/>
                      <wp:positionH relativeFrom="column">
                        <wp:posOffset>-233680</wp:posOffset>
                      </wp:positionH>
                      <wp:positionV relativeFrom="page">
                        <wp:posOffset>-2097405</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BF5E90" id="Rectangle 3" o:spid="_x0000_s1026" alt="white rectangle for text on cover" style="position:absolute;margin-left:-18.4pt;margin-top:-165.15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" fillcolor="white [3212]" stroked="f" strokeweight="2pt">
                      <w10:wrap anchory="page"/>
                    </v:rect>
                  </w:pict>
                </mc:Fallback>
              </mc:AlternateContent>
            </w:r>
          </w:p>
        </w:tc>
      </w:tr>
      <w:tr w:rsidR="00D077E9" w14:paraId="75FB573C" w14:textId="77777777" w:rsidTr="00601880">
        <w:trPr>
          <w:trHeight w:val="2171"/>
        </w:trPr>
        <w:tc>
          <w:tcPr>
            <w:tcW w:w="5775" w:type="dxa"/>
            <w:tcBorders>
              <w:top w:val="nil"/>
              <w:left w:val="nil"/>
              <w:bottom w:val="nil"/>
              <w:right w:val="nil"/>
            </w:tcBorders>
          </w:tcPr>
          <w:sdt>
            <w:sdtPr>
              <w:id w:val="1080870105"/>
              <w:placeholder>
                <w:docPart w:val="1F1927405F7E41739FB53B72206C496F"/>
              </w:placeholder>
              <w15:appearance w15:val="hidden"/>
            </w:sdtPr>
            <w:sdtContent>
              <w:p w14:paraId="6ED7EA79" w14:textId="6B703A56"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BD1C0A">
                  <w:rPr>
                    <w:rStyle w:val="SubtitleChar"/>
                    <w:b w:val="0"/>
                    <w:noProof/>
                  </w:rPr>
                  <w:t>May 24</w:t>
                </w:r>
                <w:r w:rsidRPr="00D86945">
                  <w:rPr>
                    <w:rStyle w:val="SubtitleChar"/>
                    <w:b w:val="0"/>
                  </w:rPr>
                  <w:fldChar w:fldCharType="end"/>
                </w:r>
              </w:p>
            </w:sdtContent>
          </w:sdt>
          <w:p w14:paraId="6C4B2714"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7E65DED8" wp14:editId="25230A38">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4223090"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1A2725AD" w14:textId="77777777" w:rsidR="00D077E9" w:rsidRDefault="00D077E9" w:rsidP="00D077E9">
            <w:pPr>
              <w:rPr>
                <w:noProof/>
                <w:sz w:val="10"/>
                <w:szCs w:val="10"/>
              </w:rPr>
            </w:pPr>
          </w:p>
          <w:p w14:paraId="6ADD179D" w14:textId="77777777" w:rsidR="00D077E9" w:rsidRDefault="00D077E9" w:rsidP="00D077E9">
            <w:pPr>
              <w:rPr>
                <w:noProof/>
                <w:sz w:val="10"/>
                <w:szCs w:val="10"/>
              </w:rPr>
            </w:pPr>
          </w:p>
          <w:p w14:paraId="3EDFE3F6" w14:textId="55D9FEE0" w:rsidR="00D077E9" w:rsidRDefault="00000000" w:rsidP="00D077E9">
            <w:sdt>
              <w:sdtPr>
                <w:id w:val="-1740469667"/>
                <w:placeholder>
                  <w:docPart w:val="E5496498A0FD4A1BAFB85F02EAA6A0DD"/>
                </w:placeholder>
                <w15:appearance w15:val="hidden"/>
              </w:sdtPr>
              <w:sdtContent>
                <w:r w:rsidR="00BB5BA1">
                  <w:t xml:space="preserve">LIU </w:t>
                </w:r>
                <w:r w:rsidR="00CE0501">
                  <w:t>Nabatiyeh</w:t>
                </w:r>
                <w:r w:rsidR="00BB5BA1">
                  <w:t xml:space="preserve"> 2024</w:t>
                </w:r>
              </w:sdtContent>
            </w:sdt>
          </w:p>
          <w:p w14:paraId="2E392D02" w14:textId="56D0ECCA" w:rsidR="00D077E9" w:rsidRDefault="00D077E9" w:rsidP="00D077E9">
            <w:r w:rsidRPr="00B231E5">
              <w:t>Authored by:</w:t>
            </w:r>
            <w:r>
              <w:t xml:space="preserve"> </w:t>
            </w:r>
            <w:sdt>
              <w:sdtPr>
                <w:alias w:val="Your Name"/>
                <w:tag w:val="Your Name"/>
                <w:id w:val="-180584491"/>
                <w:placeholder>
                  <w:docPart w:val="1F42582A90714A438CA5866D1B78B947"/>
                </w:placeholder>
                <w:dataBinding w:prefixMappings="xmlns:ns0='http://schemas.microsoft.com/office/2006/coverPageProps' " w:xpath="/ns0:CoverPageProperties[1]/ns0:CompanyFax[1]" w:storeItemID="{55AF091B-3C7A-41E3-B477-F2FDAA23CFDA}"/>
                <w15:appearance w15:val="hidden"/>
                <w:text w:multiLine="1"/>
              </w:sdtPr>
              <w:sdtContent>
                <w:r w:rsidR="00BB5BA1">
                  <w:t>Wael Daibes</w:t>
                </w:r>
                <w:r w:rsidR="00600664">
                  <w:t xml:space="preserve"> 42130928</w:t>
                </w:r>
              </w:sdtContent>
            </w:sdt>
          </w:p>
          <w:p w14:paraId="62807AFE" w14:textId="77777777" w:rsidR="00D077E9" w:rsidRPr="00D86945" w:rsidRDefault="00D077E9" w:rsidP="00D077E9">
            <w:pPr>
              <w:rPr>
                <w:noProof/>
                <w:sz w:val="10"/>
                <w:szCs w:val="10"/>
              </w:rPr>
            </w:pPr>
          </w:p>
        </w:tc>
      </w:tr>
    </w:tbl>
    <w:p w14:paraId="464E8764" w14:textId="21DD484E" w:rsidR="00D077E9" w:rsidRDefault="00D077E9">
      <w:pPr>
        <w:spacing w:after="200"/>
      </w:pPr>
      <w:r>
        <w:rPr>
          <w:noProof/>
        </w:rPr>
        <mc:AlternateContent>
          <mc:Choice Requires="wps">
            <w:drawing>
              <wp:anchor distT="0" distB="0" distL="114300" distR="114300" simplePos="0" relativeHeight="251659264" behindDoc="1" locked="0" layoutInCell="1" allowOverlap="1" wp14:anchorId="379C4BDB" wp14:editId="412BAF2E">
                <wp:simplePos x="0" y="0"/>
                <wp:positionH relativeFrom="page">
                  <wp:align>left</wp:align>
                </wp:positionH>
                <wp:positionV relativeFrom="page">
                  <wp:align>bottom</wp:align>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B6C7DC" w14:textId="25E63AA7" w:rsidR="00075BEE" w:rsidRDefault="00075BEE" w:rsidP="00075BEE">
                            <w:pPr>
                              <w:jc w:val="center"/>
                            </w:pPr>
                          </w:p>
                          <w:p w14:paraId="0C64DC7B" w14:textId="146B1CEC" w:rsidR="00075BEE" w:rsidRDefault="00075BEE" w:rsidP="00075BEE">
                            <w:pPr>
                              <w:jc w:val="center"/>
                            </w:pPr>
                          </w:p>
                          <w:p w14:paraId="6C415316" w14:textId="211D6C87" w:rsidR="00075BEE" w:rsidRDefault="00075BEE" w:rsidP="00075BEE">
                            <w:pPr>
                              <w:jc w:val="center"/>
                            </w:pPr>
                          </w:p>
                          <w:p w14:paraId="00D94280" w14:textId="29D8D89B" w:rsidR="00075BEE" w:rsidRDefault="00075BEE" w:rsidP="00075BEE">
                            <w:pPr>
                              <w:jc w:val="center"/>
                            </w:pPr>
                          </w:p>
                          <w:p w14:paraId="7EFA7D4F" w14:textId="6AA64495" w:rsidR="00075BEE" w:rsidRDefault="00075BEE" w:rsidP="00075BEE">
                            <w:pPr>
                              <w:jc w:val="center"/>
                            </w:pPr>
                          </w:p>
                          <w:p w14:paraId="07A1FA8C" w14:textId="6C158E58" w:rsidR="00075BEE" w:rsidRDefault="00075BEE" w:rsidP="00075BEE">
                            <w:pPr>
                              <w:jc w:val="center"/>
                            </w:pPr>
                          </w:p>
                          <w:p w14:paraId="1202BCBC" w14:textId="0E0F2808" w:rsidR="00075BEE" w:rsidRDefault="00075BEE" w:rsidP="00075BEE">
                            <w:pPr>
                              <w:jc w:val="center"/>
                            </w:pPr>
                          </w:p>
                          <w:p w14:paraId="767F6311" w14:textId="10086ACE" w:rsidR="00075BEE" w:rsidRDefault="00075BEE" w:rsidP="00075BEE">
                            <w:pPr>
                              <w:jc w:val="center"/>
                            </w:pPr>
                          </w:p>
                          <w:p w14:paraId="2DF61C68" w14:textId="55AC84C4" w:rsidR="00075BEE" w:rsidRDefault="00075BEE" w:rsidP="00075BEE">
                            <w:pPr>
                              <w:jc w:val="center"/>
                            </w:pPr>
                          </w:p>
                          <w:p w14:paraId="566E3BE0" w14:textId="5DFBF70F" w:rsidR="00075BEE" w:rsidRDefault="00075BEE" w:rsidP="00075BEE">
                            <w:pPr>
                              <w:jc w:val="center"/>
                            </w:pPr>
                          </w:p>
                          <w:p w14:paraId="2641EFDD" w14:textId="4A9BBCF6" w:rsidR="00075BEE" w:rsidRDefault="00075BEE" w:rsidP="00075BEE">
                            <w:pPr>
                              <w:jc w:val="center"/>
                            </w:pPr>
                          </w:p>
                          <w:p w14:paraId="53AD14BD" w14:textId="32017BAA" w:rsidR="00075BEE" w:rsidRDefault="00075BEE" w:rsidP="00075BEE">
                            <w:pPr>
                              <w:jc w:val="center"/>
                            </w:pPr>
                          </w:p>
                          <w:p w14:paraId="7DF1FCE6" w14:textId="47800315" w:rsidR="00075BEE" w:rsidRDefault="00075BEE" w:rsidP="00075BEE">
                            <w:pPr>
                              <w:jc w:val="center"/>
                            </w:pPr>
                          </w:p>
                          <w:p w14:paraId="15031C77" w14:textId="3367C0EC" w:rsidR="00075BEE" w:rsidRDefault="00075BEE" w:rsidP="00075BEE">
                            <w:pPr>
                              <w:jc w:val="center"/>
                            </w:pPr>
                          </w:p>
                          <w:p w14:paraId="2E60E059" w14:textId="558B7C2A" w:rsidR="00075BEE" w:rsidRDefault="00075BEE" w:rsidP="00075BEE">
                            <w:pPr>
                              <w:jc w:val="center"/>
                            </w:pPr>
                          </w:p>
                          <w:p w14:paraId="63273C2F" w14:textId="733CCA9C" w:rsidR="00075BEE" w:rsidRDefault="00075BEE" w:rsidP="00075BEE">
                            <w:pPr>
                              <w:jc w:val="center"/>
                            </w:pPr>
                          </w:p>
                          <w:p w14:paraId="7E35C651" w14:textId="7006172C" w:rsidR="00075BEE" w:rsidRDefault="00075BEE" w:rsidP="00075BEE">
                            <w:pPr>
                              <w:jc w:val="center"/>
                            </w:pPr>
                          </w:p>
                          <w:p w14:paraId="34B3D5AA" w14:textId="7218BD23" w:rsidR="00075BEE" w:rsidRDefault="00075BEE" w:rsidP="00075BEE">
                            <w:pPr>
                              <w:jc w:val="center"/>
                            </w:pPr>
                          </w:p>
                          <w:p w14:paraId="3A1CD483" w14:textId="7F117589" w:rsidR="00075BEE" w:rsidRDefault="00075BEE" w:rsidP="00075BEE">
                            <w:pPr>
                              <w:jc w:val="center"/>
                            </w:pPr>
                          </w:p>
                          <w:p w14:paraId="5BD701B4" w14:textId="626936D2" w:rsidR="00075BEE" w:rsidRDefault="00075BEE" w:rsidP="00075BEE">
                            <w:pPr>
                              <w:jc w:val="center"/>
                            </w:pPr>
                          </w:p>
                          <w:p w14:paraId="79690DB9" w14:textId="4E406093" w:rsidR="00075BEE" w:rsidRDefault="00075BEE" w:rsidP="00075BEE">
                            <w:pPr>
                              <w:jc w:val="center"/>
                            </w:pPr>
                          </w:p>
                          <w:p w14:paraId="16C5D6AC" w14:textId="3EC95435" w:rsidR="00075BEE" w:rsidRDefault="00075BEE" w:rsidP="00075BEE">
                            <w:pPr>
                              <w:jc w:val="center"/>
                            </w:pPr>
                          </w:p>
                          <w:p w14:paraId="4CB05948" w14:textId="245E0BCE" w:rsidR="00075BEE" w:rsidRDefault="00075BEE" w:rsidP="00075BEE">
                            <w:pPr>
                              <w:jc w:val="center"/>
                            </w:pPr>
                          </w:p>
                          <w:p w14:paraId="46F79FD9" w14:textId="77777777" w:rsidR="00075BEE" w:rsidRDefault="00075BEE" w:rsidP="00075B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9C4BDB" id="Rectangle 2" o:spid="_x0000_s1028" alt="colored rectangle" style="position:absolute;margin-left:0;margin-top:0;width:611.1pt;height:265.7pt;z-index:-251657216;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" fillcolor="#34aba2 [3206]" stroked="f" strokeweight="2pt">
                <v:textbox>
                  <w:txbxContent>
                    <w:p w14:paraId="3DB6C7DC" w14:textId="25E63AA7" w:rsidR="00075BEE" w:rsidRDefault="00075BEE" w:rsidP="00075BEE">
                      <w:pPr>
                        <w:jc w:val="center"/>
                      </w:pPr>
                    </w:p>
                    <w:p w14:paraId="0C64DC7B" w14:textId="146B1CEC" w:rsidR="00075BEE" w:rsidRDefault="00075BEE" w:rsidP="00075BEE">
                      <w:pPr>
                        <w:jc w:val="center"/>
                      </w:pPr>
                    </w:p>
                    <w:p w14:paraId="6C415316" w14:textId="211D6C87" w:rsidR="00075BEE" w:rsidRDefault="00075BEE" w:rsidP="00075BEE">
                      <w:pPr>
                        <w:jc w:val="center"/>
                      </w:pPr>
                    </w:p>
                    <w:p w14:paraId="00D94280" w14:textId="29D8D89B" w:rsidR="00075BEE" w:rsidRDefault="00075BEE" w:rsidP="00075BEE">
                      <w:pPr>
                        <w:jc w:val="center"/>
                      </w:pPr>
                    </w:p>
                    <w:p w14:paraId="7EFA7D4F" w14:textId="6AA64495" w:rsidR="00075BEE" w:rsidRDefault="00075BEE" w:rsidP="00075BEE">
                      <w:pPr>
                        <w:jc w:val="center"/>
                      </w:pPr>
                    </w:p>
                    <w:p w14:paraId="07A1FA8C" w14:textId="6C158E58" w:rsidR="00075BEE" w:rsidRDefault="00075BEE" w:rsidP="00075BEE">
                      <w:pPr>
                        <w:jc w:val="center"/>
                      </w:pPr>
                    </w:p>
                    <w:p w14:paraId="1202BCBC" w14:textId="0E0F2808" w:rsidR="00075BEE" w:rsidRDefault="00075BEE" w:rsidP="00075BEE">
                      <w:pPr>
                        <w:jc w:val="center"/>
                      </w:pPr>
                    </w:p>
                    <w:p w14:paraId="767F6311" w14:textId="10086ACE" w:rsidR="00075BEE" w:rsidRDefault="00075BEE" w:rsidP="00075BEE">
                      <w:pPr>
                        <w:jc w:val="center"/>
                      </w:pPr>
                    </w:p>
                    <w:p w14:paraId="2DF61C68" w14:textId="55AC84C4" w:rsidR="00075BEE" w:rsidRDefault="00075BEE" w:rsidP="00075BEE">
                      <w:pPr>
                        <w:jc w:val="center"/>
                      </w:pPr>
                    </w:p>
                    <w:p w14:paraId="566E3BE0" w14:textId="5DFBF70F" w:rsidR="00075BEE" w:rsidRDefault="00075BEE" w:rsidP="00075BEE">
                      <w:pPr>
                        <w:jc w:val="center"/>
                      </w:pPr>
                    </w:p>
                    <w:p w14:paraId="2641EFDD" w14:textId="4A9BBCF6" w:rsidR="00075BEE" w:rsidRDefault="00075BEE" w:rsidP="00075BEE">
                      <w:pPr>
                        <w:jc w:val="center"/>
                      </w:pPr>
                    </w:p>
                    <w:p w14:paraId="53AD14BD" w14:textId="32017BAA" w:rsidR="00075BEE" w:rsidRDefault="00075BEE" w:rsidP="00075BEE">
                      <w:pPr>
                        <w:jc w:val="center"/>
                      </w:pPr>
                    </w:p>
                    <w:p w14:paraId="7DF1FCE6" w14:textId="47800315" w:rsidR="00075BEE" w:rsidRDefault="00075BEE" w:rsidP="00075BEE">
                      <w:pPr>
                        <w:jc w:val="center"/>
                      </w:pPr>
                    </w:p>
                    <w:p w14:paraId="15031C77" w14:textId="3367C0EC" w:rsidR="00075BEE" w:rsidRDefault="00075BEE" w:rsidP="00075BEE">
                      <w:pPr>
                        <w:jc w:val="center"/>
                      </w:pPr>
                    </w:p>
                    <w:p w14:paraId="2E60E059" w14:textId="558B7C2A" w:rsidR="00075BEE" w:rsidRDefault="00075BEE" w:rsidP="00075BEE">
                      <w:pPr>
                        <w:jc w:val="center"/>
                      </w:pPr>
                    </w:p>
                    <w:p w14:paraId="63273C2F" w14:textId="733CCA9C" w:rsidR="00075BEE" w:rsidRDefault="00075BEE" w:rsidP="00075BEE">
                      <w:pPr>
                        <w:jc w:val="center"/>
                      </w:pPr>
                    </w:p>
                    <w:p w14:paraId="7E35C651" w14:textId="7006172C" w:rsidR="00075BEE" w:rsidRDefault="00075BEE" w:rsidP="00075BEE">
                      <w:pPr>
                        <w:jc w:val="center"/>
                      </w:pPr>
                    </w:p>
                    <w:p w14:paraId="34B3D5AA" w14:textId="7218BD23" w:rsidR="00075BEE" w:rsidRDefault="00075BEE" w:rsidP="00075BEE">
                      <w:pPr>
                        <w:jc w:val="center"/>
                      </w:pPr>
                    </w:p>
                    <w:p w14:paraId="3A1CD483" w14:textId="7F117589" w:rsidR="00075BEE" w:rsidRDefault="00075BEE" w:rsidP="00075BEE">
                      <w:pPr>
                        <w:jc w:val="center"/>
                      </w:pPr>
                    </w:p>
                    <w:p w14:paraId="5BD701B4" w14:textId="626936D2" w:rsidR="00075BEE" w:rsidRDefault="00075BEE" w:rsidP="00075BEE">
                      <w:pPr>
                        <w:jc w:val="center"/>
                      </w:pPr>
                    </w:p>
                    <w:p w14:paraId="79690DB9" w14:textId="4E406093" w:rsidR="00075BEE" w:rsidRDefault="00075BEE" w:rsidP="00075BEE">
                      <w:pPr>
                        <w:jc w:val="center"/>
                      </w:pPr>
                    </w:p>
                    <w:p w14:paraId="16C5D6AC" w14:textId="3EC95435" w:rsidR="00075BEE" w:rsidRDefault="00075BEE" w:rsidP="00075BEE">
                      <w:pPr>
                        <w:jc w:val="center"/>
                      </w:pPr>
                    </w:p>
                    <w:p w14:paraId="4CB05948" w14:textId="245E0BCE" w:rsidR="00075BEE" w:rsidRDefault="00075BEE" w:rsidP="00075BEE">
                      <w:pPr>
                        <w:jc w:val="center"/>
                      </w:pPr>
                    </w:p>
                    <w:p w14:paraId="46F79FD9" w14:textId="77777777" w:rsidR="00075BEE" w:rsidRDefault="00075BEE" w:rsidP="00075BEE">
                      <w:pPr>
                        <w:jc w:val="center"/>
                      </w:pPr>
                    </w:p>
                  </w:txbxContent>
                </v:textbox>
                <w10:wrap anchorx="page" anchory="page"/>
              </v:rect>
            </w:pict>
          </mc:Fallback>
        </mc:AlternateContent>
      </w:r>
      <w:r>
        <w:br w:type="page"/>
      </w:r>
    </w:p>
    <w:p w14:paraId="6089F379" w14:textId="672FDBA7" w:rsidR="00075BEE" w:rsidRPr="00075BEE" w:rsidRDefault="00075BEE" w:rsidP="00075BEE">
      <w:pPr>
        <w:pStyle w:val="Heading1"/>
        <w:jc w:val="center"/>
        <w:rPr>
          <w:color w:val="FF0000"/>
          <w:u w:val="single"/>
        </w:rPr>
      </w:pPr>
      <w:r w:rsidRPr="00075BEE">
        <w:rPr>
          <w:color w:val="FF0000"/>
          <w:u w:val="single"/>
        </w:rPr>
        <w:lastRenderedPageBreak/>
        <w:t>Index</w:t>
      </w:r>
    </w:p>
    <w:p w14:paraId="51F2F91E" w14:textId="714BCD83" w:rsidR="00075BEE" w:rsidRPr="006A7946" w:rsidRDefault="00075BEE" w:rsidP="00075BEE">
      <w:pPr>
        <w:pStyle w:val="Heading1"/>
        <w:rPr>
          <w:sz w:val="20"/>
          <w:szCs w:val="20"/>
        </w:rPr>
      </w:pPr>
    </w:p>
    <w:p w14:paraId="298816A8" w14:textId="04696760" w:rsidR="006A7946" w:rsidRPr="006A7946" w:rsidRDefault="006A7946" w:rsidP="006A7946">
      <w:pPr>
        <w:pStyle w:val="Heading1"/>
        <w:rPr>
          <w:sz w:val="20"/>
          <w:szCs w:val="20"/>
        </w:rPr>
      </w:pPr>
      <w:r w:rsidRPr="006A7946">
        <w:rPr>
          <w:sz w:val="28"/>
          <w:szCs w:val="28"/>
        </w:rPr>
        <w:t>Presentation</w:t>
      </w:r>
      <w:r w:rsidRPr="006A7946">
        <w:rPr>
          <w:sz w:val="20"/>
          <w:szCs w:val="20"/>
        </w:rPr>
        <w:t>:</w:t>
      </w:r>
    </w:p>
    <w:p w14:paraId="64D9F0A3" w14:textId="5F5931F3" w:rsidR="006A7946" w:rsidRPr="006A7946" w:rsidRDefault="006A7946" w:rsidP="006A7946">
      <w:pPr>
        <w:pStyle w:val="Heading1"/>
        <w:rPr>
          <w:sz w:val="20"/>
          <w:szCs w:val="20"/>
        </w:rPr>
      </w:pPr>
      <w:r w:rsidRPr="006A7946">
        <w:rPr>
          <w:sz w:val="20"/>
          <w:szCs w:val="20"/>
        </w:rPr>
        <w:t xml:space="preserve">1- </w:t>
      </w:r>
      <w:r>
        <w:rPr>
          <w:sz w:val="20"/>
          <w:szCs w:val="20"/>
        </w:rPr>
        <w:t>Objective</w:t>
      </w:r>
      <w:r w:rsidRPr="006A7946">
        <w:rPr>
          <w:sz w:val="20"/>
          <w:szCs w:val="20"/>
        </w:rPr>
        <w:t>................................................................................................................................</w:t>
      </w:r>
      <w:r w:rsidR="00CE0501">
        <w:rPr>
          <w:sz w:val="20"/>
          <w:szCs w:val="20"/>
        </w:rPr>
        <w:t>4</w:t>
      </w:r>
    </w:p>
    <w:p w14:paraId="17F1939B" w14:textId="2DC2EE81" w:rsidR="006A7946" w:rsidRPr="006A7946" w:rsidRDefault="006A7946" w:rsidP="006A7946">
      <w:pPr>
        <w:pStyle w:val="Heading1"/>
        <w:rPr>
          <w:sz w:val="20"/>
          <w:szCs w:val="20"/>
        </w:rPr>
      </w:pPr>
      <w:r w:rsidRPr="006A7946">
        <w:rPr>
          <w:sz w:val="20"/>
          <w:szCs w:val="20"/>
        </w:rPr>
        <w:t xml:space="preserve">2 – </w:t>
      </w:r>
      <w:r>
        <w:rPr>
          <w:sz w:val="20"/>
          <w:szCs w:val="20"/>
        </w:rPr>
        <w:t xml:space="preserve">System management objective </w:t>
      </w:r>
      <w:r w:rsidRPr="006A7946">
        <w:rPr>
          <w:sz w:val="20"/>
          <w:szCs w:val="20"/>
        </w:rPr>
        <w:t>.........................................................................................</w:t>
      </w:r>
      <w:r w:rsidR="00CE0501">
        <w:rPr>
          <w:sz w:val="20"/>
          <w:szCs w:val="20"/>
        </w:rPr>
        <w:t>5</w:t>
      </w:r>
    </w:p>
    <w:p w14:paraId="29B8547C" w14:textId="34EC3C29" w:rsidR="006A7946" w:rsidRPr="006A7946" w:rsidRDefault="006A7946" w:rsidP="006A7946">
      <w:pPr>
        <w:pStyle w:val="Heading1"/>
        <w:rPr>
          <w:sz w:val="20"/>
          <w:szCs w:val="20"/>
        </w:rPr>
      </w:pPr>
      <w:r w:rsidRPr="006A7946">
        <w:rPr>
          <w:sz w:val="20"/>
          <w:szCs w:val="20"/>
        </w:rPr>
        <w:t>3 –</w:t>
      </w:r>
      <w:r>
        <w:rPr>
          <w:sz w:val="20"/>
          <w:szCs w:val="20"/>
        </w:rPr>
        <w:t>software needs</w:t>
      </w:r>
      <w:r w:rsidRPr="006A7946">
        <w:rPr>
          <w:sz w:val="20"/>
          <w:szCs w:val="20"/>
        </w:rPr>
        <w:t>......................................................................</w:t>
      </w:r>
      <w:r w:rsidR="00C141B3">
        <w:rPr>
          <w:sz w:val="20"/>
          <w:szCs w:val="20"/>
        </w:rPr>
        <w:t>.</w:t>
      </w:r>
      <w:r w:rsidRPr="006A7946">
        <w:rPr>
          <w:sz w:val="20"/>
          <w:szCs w:val="20"/>
        </w:rPr>
        <w:t>...............................................</w:t>
      </w:r>
      <w:r w:rsidR="00CE0501">
        <w:rPr>
          <w:sz w:val="20"/>
          <w:szCs w:val="20"/>
        </w:rPr>
        <w:t>5</w:t>
      </w:r>
    </w:p>
    <w:p w14:paraId="0417FDB9" w14:textId="1CDF295A" w:rsidR="00075BEE" w:rsidRPr="006A7946" w:rsidRDefault="006A7946" w:rsidP="006A7946">
      <w:pPr>
        <w:pStyle w:val="Heading1"/>
        <w:rPr>
          <w:sz w:val="20"/>
          <w:szCs w:val="20"/>
        </w:rPr>
      </w:pPr>
      <w:r w:rsidRPr="006A7946">
        <w:rPr>
          <w:sz w:val="20"/>
          <w:szCs w:val="20"/>
        </w:rPr>
        <w:t xml:space="preserve">4 – </w:t>
      </w:r>
      <w:r>
        <w:rPr>
          <w:sz w:val="20"/>
          <w:szCs w:val="20"/>
        </w:rPr>
        <w:t xml:space="preserve">hardware </w:t>
      </w:r>
      <w:r w:rsidR="00C141B3">
        <w:rPr>
          <w:sz w:val="20"/>
          <w:szCs w:val="20"/>
        </w:rPr>
        <w:t>requirements</w:t>
      </w:r>
      <w:r>
        <w:rPr>
          <w:sz w:val="20"/>
          <w:szCs w:val="20"/>
        </w:rPr>
        <w:t xml:space="preserve"> </w:t>
      </w:r>
      <w:r w:rsidRPr="006A7946">
        <w:rPr>
          <w:sz w:val="20"/>
          <w:szCs w:val="20"/>
        </w:rPr>
        <w:t>............................................................................</w:t>
      </w:r>
      <w:r w:rsidR="00C141B3">
        <w:rPr>
          <w:sz w:val="20"/>
          <w:szCs w:val="20"/>
        </w:rPr>
        <w:t>.</w:t>
      </w:r>
      <w:r w:rsidRPr="006A7946">
        <w:rPr>
          <w:sz w:val="20"/>
          <w:szCs w:val="20"/>
        </w:rPr>
        <w:t>..........................</w:t>
      </w:r>
      <w:r w:rsidR="00CE0501">
        <w:rPr>
          <w:sz w:val="20"/>
          <w:szCs w:val="20"/>
        </w:rPr>
        <w:t>5</w:t>
      </w:r>
    </w:p>
    <w:p w14:paraId="6794E524" w14:textId="78FC13B3" w:rsidR="006A7946" w:rsidRPr="006A7946" w:rsidRDefault="006A7946" w:rsidP="006A7946">
      <w:pPr>
        <w:pStyle w:val="Heading1"/>
        <w:rPr>
          <w:sz w:val="20"/>
          <w:szCs w:val="20"/>
        </w:rPr>
      </w:pPr>
      <w:r w:rsidRPr="006A7946">
        <w:rPr>
          <w:sz w:val="28"/>
          <w:szCs w:val="28"/>
        </w:rPr>
        <w:t>Story board</w:t>
      </w:r>
      <w:r w:rsidRPr="006A7946">
        <w:rPr>
          <w:sz w:val="20"/>
          <w:szCs w:val="20"/>
        </w:rPr>
        <w:t>:</w:t>
      </w:r>
    </w:p>
    <w:p w14:paraId="56278B44" w14:textId="7F1DDE6E" w:rsidR="006A7946" w:rsidRPr="006A7946" w:rsidRDefault="006A7946" w:rsidP="006A7946">
      <w:pPr>
        <w:pStyle w:val="Heading1"/>
        <w:rPr>
          <w:sz w:val="20"/>
          <w:szCs w:val="20"/>
        </w:rPr>
      </w:pPr>
      <w:r w:rsidRPr="006A7946">
        <w:rPr>
          <w:sz w:val="20"/>
          <w:szCs w:val="20"/>
        </w:rPr>
        <w:t xml:space="preserve">1- </w:t>
      </w:r>
      <w:r>
        <w:rPr>
          <w:sz w:val="20"/>
          <w:szCs w:val="20"/>
        </w:rPr>
        <w:t>home page</w:t>
      </w:r>
      <w:r w:rsidRPr="006A7946">
        <w:rPr>
          <w:sz w:val="20"/>
          <w:szCs w:val="20"/>
        </w:rPr>
        <w:t>...............................................................................................................................</w:t>
      </w:r>
      <w:r w:rsidR="00CE0501">
        <w:rPr>
          <w:sz w:val="20"/>
          <w:szCs w:val="20"/>
        </w:rPr>
        <w:t>6</w:t>
      </w:r>
    </w:p>
    <w:p w14:paraId="46168CD7" w14:textId="58CAF058" w:rsidR="006A7946" w:rsidRPr="006A7946" w:rsidRDefault="006A7946" w:rsidP="006A7946">
      <w:pPr>
        <w:pStyle w:val="Heading1"/>
        <w:rPr>
          <w:sz w:val="20"/>
          <w:szCs w:val="20"/>
        </w:rPr>
      </w:pPr>
      <w:r w:rsidRPr="006A7946">
        <w:rPr>
          <w:sz w:val="20"/>
          <w:szCs w:val="20"/>
        </w:rPr>
        <w:t xml:space="preserve">2 – Search </w:t>
      </w:r>
      <w:r w:rsidR="002C2BB9">
        <w:rPr>
          <w:sz w:val="20"/>
          <w:szCs w:val="20"/>
        </w:rPr>
        <w:t>bottom</w:t>
      </w:r>
      <w:r w:rsidRPr="006A7946">
        <w:rPr>
          <w:sz w:val="20"/>
          <w:szCs w:val="20"/>
        </w:rPr>
        <w:t xml:space="preserve"> ......................................................................................................................</w:t>
      </w:r>
      <w:r w:rsidR="00CE0501">
        <w:rPr>
          <w:sz w:val="20"/>
          <w:szCs w:val="20"/>
        </w:rPr>
        <w:t>7</w:t>
      </w:r>
    </w:p>
    <w:p w14:paraId="6A25E57A" w14:textId="0B8AEAF3" w:rsidR="006A7946" w:rsidRPr="006A7946" w:rsidRDefault="006A7946" w:rsidP="006A7946">
      <w:pPr>
        <w:pStyle w:val="Heading1"/>
        <w:rPr>
          <w:sz w:val="20"/>
          <w:szCs w:val="20"/>
        </w:rPr>
      </w:pPr>
      <w:r w:rsidRPr="006A7946">
        <w:rPr>
          <w:sz w:val="20"/>
          <w:szCs w:val="20"/>
        </w:rPr>
        <w:t xml:space="preserve">3 – </w:t>
      </w:r>
      <w:r w:rsidR="00ED56C0">
        <w:rPr>
          <w:sz w:val="20"/>
          <w:szCs w:val="20"/>
        </w:rPr>
        <w:t>categories page</w:t>
      </w:r>
      <w:r w:rsidRPr="006A7946">
        <w:rPr>
          <w:sz w:val="20"/>
          <w:szCs w:val="20"/>
        </w:rPr>
        <w:t xml:space="preserve"> ....................................................................................................................</w:t>
      </w:r>
      <w:r w:rsidR="00CE0501">
        <w:rPr>
          <w:sz w:val="20"/>
          <w:szCs w:val="20"/>
        </w:rPr>
        <w:t>8</w:t>
      </w:r>
    </w:p>
    <w:p w14:paraId="4AE15D33" w14:textId="6A670F11" w:rsidR="006A7946" w:rsidRPr="006A7946" w:rsidRDefault="006A7946" w:rsidP="006A7946">
      <w:pPr>
        <w:pStyle w:val="Heading1"/>
        <w:rPr>
          <w:sz w:val="20"/>
          <w:szCs w:val="20"/>
        </w:rPr>
      </w:pPr>
      <w:r w:rsidRPr="006A7946">
        <w:rPr>
          <w:sz w:val="20"/>
          <w:szCs w:val="20"/>
        </w:rPr>
        <w:t xml:space="preserve">4 – </w:t>
      </w:r>
      <w:r w:rsidR="00ED56C0">
        <w:rPr>
          <w:sz w:val="20"/>
          <w:szCs w:val="20"/>
        </w:rPr>
        <w:t>product page</w:t>
      </w:r>
      <w:r w:rsidRPr="006A7946">
        <w:rPr>
          <w:sz w:val="20"/>
          <w:szCs w:val="20"/>
        </w:rPr>
        <w:t>....................................................................................................</w:t>
      </w:r>
      <w:r w:rsidR="00C141B3">
        <w:rPr>
          <w:sz w:val="20"/>
          <w:szCs w:val="20"/>
        </w:rPr>
        <w:t>..</w:t>
      </w:r>
      <w:r w:rsidRPr="006A7946">
        <w:rPr>
          <w:sz w:val="20"/>
          <w:szCs w:val="20"/>
        </w:rPr>
        <w:t>....................</w:t>
      </w:r>
      <w:r w:rsidR="00CE0501">
        <w:rPr>
          <w:sz w:val="20"/>
          <w:szCs w:val="20"/>
        </w:rPr>
        <w:t>9</w:t>
      </w:r>
    </w:p>
    <w:p w14:paraId="42C14C3D" w14:textId="36113086" w:rsidR="006A7946" w:rsidRPr="006A7946" w:rsidRDefault="006A7946" w:rsidP="006A7946">
      <w:pPr>
        <w:pStyle w:val="Heading1"/>
        <w:rPr>
          <w:sz w:val="20"/>
          <w:szCs w:val="20"/>
        </w:rPr>
      </w:pPr>
      <w:r w:rsidRPr="006A7946">
        <w:rPr>
          <w:sz w:val="20"/>
          <w:szCs w:val="20"/>
        </w:rPr>
        <w:t xml:space="preserve">5 – </w:t>
      </w:r>
      <w:r w:rsidR="00ED56C0">
        <w:rPr>
          <w:sz w:val="20"/>
          <w:szCs w:val="20"/>
        </w:rPr>
        <w:t>cart page</w:t>
      </w:r>
      <w:r w:rsidRPr="006A7946">
        <w:rPr>
          <w:sz w:val="20"/>
          <w:szCs w:val="20"/>
        </w:rPr>
        <w:t xml:space="preserve"> ...........................................................................................</w:t>
      </w:r>
      <w:r w:rsidR="00C141B3">
        <w:rPr>
          <w:sz w:val="20"/>
          <w:szCs w:val="20"/>
        </w:rPr>
        <w:t>....................</w:t>
      </w:r>
      <w:r w:rsidRPr="006A7946">
        <w:rPr>
          <w:sz w:val="20"/>
          <w:szCs w:val="20"/>
        </w:rPr>
        <w:t>.................</w:t>
      </w:r>
      <w:r w:rsidR="00CE0501">
        <w:rPr>
          <w:sz w:val="20"/>
          <w:szCs w:val="20"/>
        </w:rPr>
        <w:t>10</w:t>
      </w:r>
    </w:p>
    <w:p w14:paraId="0C968A6B" w14:textId="15ECE55F" w:rsidR="006A7946" w:rsidRPr="006A7946" w:rsidRDefault="006A7946" w:rsidP="006A7946">
      <w:pPr>
        <w:pStyle w:val="Heading1"/>
        <w:rPr>
          <w:sz w:val="20"/>
          <w:szCs w:val="20"/>
        </w:rPr>
      </w:pPr>
      <w:r w:rsidRPr="006A7946">
        <w:rPr>
          <w:sz w:val="20"/>
          <w:szCs w:val="20"/>
        </w:rPr>
        <w:t xml:space="preserve">6 – </w:t>
      </w:r>
      <w:r w:rsidR="00ED56C0">
        <w:rPr>
          <w:sz w:val="20"/>
          <w:szCs w:val="20"/>
        </w:rPr>
        <w:t>about us</w:t>
      </w:r>
      <w:r w:rsidRPr="006A7946">
        <w:rPr>
          <w:sz w:val="20"/>
          <w:szCs w:val="20"/>
        </w:rPr>
        <w:t>........................................................................................................</w:t>
      </w:r>
      <w:r w:rsidR="00C141B3">
        <w:rPr>
          <w:sz w:val="20"/>
          <w:szCs w:val="20"/>
        </w:rPr>
        <w:t>...................</w:t>
      </w:r>
      <w:r w:rsidRPr="006A7946">
        <w:rPr>
          <w:sz w:val="20"/>
          <w:szCs w:val="20"/>
        </w:rPr>
        <w:t>........</w:t>
      </w:r>
      <w:r w:rsidR="00CE0501">
        <w:rPr>
          <w:sz w:val="20"/>
          <w:szCs w:val="20"/>
        </w:rPr>
        <w:t>11</w:t>
      </w:r>
    </w:p>
    <w:p w14:paraId="0648DE93" w14:textId="22902A7C" w:rsidR="006A7946" w:rsidRPr="006A7946" w:rsidRDefault="006A7946" w:rsidP="006A7946">
      <w:pPr>
        <w:pStyle w:val="Heading1"/>
        <w:rPr>
          <w:sz w:val="20"/>
          <w:szCs w:val="20"/>
        </w:rPr>
      </w:pPr>
      <w:r w:rsidRPr="006A7946">
        <w:rPr>
          <w:sz w:val="20"/>
          <w:szCs w:val="20"/>
        </w:rPr>
        <w:t xml:space="preserve">7 – </w:t>
      </w:r>
      <w:r w:rsidR="00ED56C0">
        <w:rPr>
          <w:sz w:val="20"/>
          <w:szCs w:val="20"/>
        </w:rPr>
        <w:t>contact us</w:t>
      </w:r>
      <w:r w:rsidRPr="006A7946">
        <w:rPr>
          <w:sz w:val="20"/>
          <w:szCs w:val="20"/>
        </w:rPr>
        <w:t xml:space="preserve"> ........................................................................................</w:t>
      </w:r>
      <w:r w:rsidR="00C141B3">
        <w:rPr>
          <w:sz w:val="20"/>
          <w:szCs w:val="20"/>
        </w:rPr>
        <w:t>...........</w:t>
      </w:r>
      <w:r w:rsidRPr="006A7946">
        <w:rPr>
          <w:sz w:val="20"/>
          <w:szCs w:val="20"/>
        </w:rPr>
        <w:t>............................</w:t>
      </w:r>
      <w:r w:rsidR="00CE0501">
        <w:rPr>
          <w:sz w:val="20"/>
          <w:szCs w:val="20"/>
        </w:rPr>
        <w:t>12</w:t>
      </w:r>
    </w:p>
    <w:p w14:paraId="348F6D9E" w14:textId="101B0924" w:rsidR="006A7946" w:rsidRPr="006A7946" w:rsidRDefault="006A7946" w:rsidP="006A7946">
      <w:pPr>
        <w:pStyle w:val="Heading1"/>
        <w:rPr>
          <w:sz w:val="20"/>
          <w:szCs w:val="20"/>
        </w:rPr>
      </w:pPr>
      <w:r w:rsidRPr="006A7946">
        <w:rPr>
          <w:sz w:val="20"/>
          <w:szCs w:val="20"/>
        </w:rPr>
        <w:t xml:space="preserve">8 - </w:t>
      </w:r>
      <w:r w:rsidR="00ED56C0">
        <w:rPr>
          <w:sz w:val="20"/>
          <w:szCs w:val="20"/>
        </w:rPr>
        <w:t>login</w:t>
      </w:r>
      <w:r w:rsidRPr="006A7946">
        <w:rPr>
          <w:sz w:val="20"/>
          <w:szCs w:val="20"/>
        </w:rPr>
        <w:t xml:space="preserve"> .......................................................................................</w:t>
      </w:r>
      <w:r w:rsidR="00C141B3">
        <w:rPr>
          <w:sz w:val="20"/>
          <w:szCs w:val="20"/>
        </w:rPr>
        <w:t>................................</w:t>
      </w:r>
      <w:r w:rsidRPr="006A7946">
        <w:rPr>
          <w:sz w:val="20"/>
          <w:szCs w:val="20"/>
        </w:rPr>
        <w:t>...................</w:t>
      </w:r>
      <w:r w:rsidR="00CE0501">
        <w:rPr>
          <w:sz w:val="20"/>
          <w:szCs w:val="20"/>
        </w:rPr>
        <w:t>13</w:t>
      </w:r>
    </w:p>
    <w:p w14:paraId="7D6D136C" w14:textId="08EAC4AE" w:rsidR="006A7946" w:rsidRPr="006A7946" w:rsidRDefault="006A7946" w:rsidP="006A7946">
      <w:pPr>
        <w:pStyle w:val="Heading1"/>
        <w:rPr>
          <w:sz w:val="20"/>
          <w:szCs w:val="20"/>
        </w:rPr>
      </w:pPr>
      <w:r w:rsidRPr="006A7946">
        <w:rPr>
          <w:sz w:val="20"/>
          <w:szCs w:val="20"/>
        </w:rPr>
        <w:t xml:space="preserve">9 – </w:t>
      </w:r>
      <w:r w:rsidR="00ED56C0">
        <w:rPr>
          <w:sz w:val="20"/>
          <w:szCs w:val="20"/>
        </w:rPr>
        <w:t>manager dashboard</w:t>
      </w:r>
      <w:r w:rsidRPr="006A7946">
        <w:rPr>
          <w:sz w:val="20"/>
          <w:szCs w:val="20"/>
        </w:rPr>
        <w:t xml:space="preserve"> ................................................................................................................</w:t>
      </w:r>
      <w:r w:rsidR="00CE0501">
        <w:rPr>
          <w:sz w:val="20"/>
          <w:szCs w:val="20"/>
        </w:rPr>
        <w:t>14</w:t>
      </w:r>
    </w:p>
    <w:p w14:paraId="5C8F0BF2" w14:textId="5AF4A0DE" w:rsidR="006A7946" w:rsidRPr="006A7946" w:rsidRDefault="006A7946" w:rsidP="006A7946">
      <w:pPr>
        <w:pStyle w:val="Heading1"/>
        <w:rPr>
          <w:sz w:val="20"/>
          <w:szCs w:val="20"/>
        </w:rPr>
      </w:pPr>
      <w:r w:rsidRPr="006A7946">
        <w:rPr>
          <w:sz w:val="20"/>
          <w:szCs w:val="20"/>
        </w:rPr>
        <w:t xml:space="preserve">10 – </w:t>
      </w:r>
      <w:r w:rsidR="00ED56C0">
        <w:rPr>
          <w:sz w:val="20"/>
          <w:szCs w:val="20"/>
        </w:rPr>
        <w:t>admin page</w:t>
      </w:r>
      <w:r w:rsidRPr="006A7946">
        <w:rPr>
          <w:sz w:val="20"/>
          <w:szCs w:val="20"/>
        </w:rPr>
        <w:t>...............................................................................</w:t>
      </w:r>
      <w:r w:rsidR="00C141B3">
        <w:rPr>
          <w:sz w:val="20"/>
          <w:szCs w:val="20"/>
        </w:rPr>
        <w:t>........</w:t>
      </w:r>
      <w:r w:rsidRPr="006A7946">
        <w:rPr>
          <w:sz w:val="20"/>
          <w:szCs w:val="20"/>
        </w:rPr>
        <w:t>.......................................</w:t>
      </w:r>
      <w:r w:rsidR="00CE0501">
        <w:rPr>
          <w:sz w:val="20"/>
          <w:szCs w:val="20"/>
        </w:rPr>
        <w:t>15</w:t>
      </w:r>
    </w:p>
    <w:p w14:paraId="76CA2A89" w14:textId="7FF9571F" w:rsidR="006A7946" w:rsidRPr="006A7946" w:rsidRDefault="006A7946" w:rsidP="006A7946">
      <w:pPr>
        <w:pStyle w:val="Heading1"/>
        <w:rPr>
          <w:sz w:val="20"/>
          <w:szCs w:val="20"/>
        </w:rPr>
      </w:pPr>
      <w:r w:rsidRPr="006A7946">
        <w:rPr>
          <w:sz w:val="20"/>
          <w:szCs w:val="20"/>
        </w:rPr>
        <w:t xml:space="preserve">11 </w:t>
      </w:r>
      <w:r w:rsidR="00ED56C0">
        <w:rPr>
          <w:sz w:val="20"/>
          <w:szCs w:val="20"/>
        </w:rPr>
        <w:t>–</w:t>
      </w:r>
      <w:r w:rsidRPr="006A7946">
        <w:rPr>
          <w:sz w:val="20"/>
          <w:szCs w:val="20"/>
        </w:rPr>
        <w:t xml:space="preserve"> </w:t>
      </w:r>
      <w:r w:rsidR="00ED56C0">
        <w:rPr>
          <w:sz w:val="20"/>
          <w:szCs w:val="20"/>
        </w:rPr>
        <w:t>category page</w:t>
      </w:r>
      <w:r w:rsidRPr="006A7946">
        <w:rPr>
          <w:sz w:val="20"/>
          <w:szCs w:val="20"/>
        </w:rPr>
        <w:t>...........................................................</w:t>
      </w:r>
      <w:r w:rsidR="00C141B3">
        <w:rPr>
          <w:sz w:val="20"/>
          <w:szCs w:val="20"/>
        </w:rPr>
        <w:t>...............................</w:t>
      </w:r>
      <w:r w:rsidRPr="006A7946">
        <w:rPr>
          <w:sz w:val="20"/>
          <w:szCs w:val="20"/>
        </w:rPr>
        <w:t>.......................</w:t>
      </w:r>
      <w:r w:rsidR="00C141B3">
        <w:rPr>
          <w:sz w:val="20"/>
          <w:szCs w:val="20"/>
        </w:rPr>
        <w:t>.</w:t>
      </w:r>
      <w:r w:rsidRPr="006A7946">
        <w:rPr>
          <w:sz w:val="20"/>
          <w:szCs w:val="20"/>
        </w:rPr>
        <w:t>........</w:t>
      </w:r>
      <w:r w:rsidR="00CE0501">
        <w:rPr>
          <w:sz w:val="20"/>
          <w:szCs w:val="20"/>
        </w:rPr>
        <w:t>16</w:t>
      </w:r>
    </w:p>
    <w:p w14:paraId="44CED1FD" w14:textId="1B9041AA" w:rsidR="006A7946" w:rsidRPr="006A7946" w:rsidRDefault="006A7946" w:rsidP="006A7946">
      <w:pPr>
        <w:pStyle w:val="Heading1"/>
        <w:rPr>
          <w:sz w:val="20"/>
          <w:szCs w:val="20"/>
        </w:rPr>
      </w:pPr>
      <w:r w:rsidRPr="006A7946">
        <w:rPr>
          <w:sz w:val="20"/>
          <w:szCs w:val="20"/>
        </w:rPr>
        <w:t xml:space="preserve">12 </w:t>
      </w:r>
      <w:r w:rsidR="00ED56C0">
        <w:rPr>
          <w:sz w:val="20"/>
          <w:szCs w:val="20"/>
        </w:rPr>
        <w:t>–</w:t>
      </w:r>
      <w:r w:rsidRPr="006A7946">
        <w:rPr>
          <w:sz w:val="20"/>
          <w:szCs w:val="20"/>
        </w:rPr>
        <w:t xml:space="preserve"> </w:t>
      </w:r>
      <w:r w:rsidR="00ED56C0">
        <w:rPr>
          <w:sz w:val="20"/>
          <w:szCs w:val="20"/>
        </w:rPr>
        <w:t>task page</w:t>
      </w:r>
      <w:r w:rsidRPr="006A7946">
        <w:rPr>
          <w:sz w:val="20"/>
          <w:szCs w:val="20"/>
        </w:rPr>
        <w:t>..........................................................</w:t>
      </w:r>
      <w:r w:rsidR="00C141B3">
        <w:rPr>
          <w:sz w:val="20"/>
          <w:szCs w:val="20"/>
        </w:rPr>
        <w:t>.................................................</w:t>
      </w:r>
      <w:r w:rsidRPr="006A7946">
        <w:rPr>
          <w:sz w:val="20"/>
          <w:szCs w:val="20"/>
        </w:rPr>
        <w:t>......</w:t>
      </w:r>
      <w:r w:rsidR="00C141B3">
        <w:rPr>
          <w:sz w:val="20"/>
          <w:szCs w:val="20"/>
        </w:rPr>
        <w:t>.</w:t>
      </w:r>
      <w:r w:rsidRPr="006A7946">
        <w:rPr>
          <w:sz w:val="20"/>
          <w:szCs w:val="20"/>
        </w:rPr>
        <w:t>................</w:t>
      </w:r>
      <w:r w:rsidR="00CE0501">
        <w:rPr>
          <w:sz w:val="20"/>
          <w:szCs w:val="20"/>
        </w:rPr>
        <w:t>17</w:t>
      </w:r>
    </w:p>
    <w:p w14:paraId="4D5AB971" w14:textId="4BC24816" w:rsidR="006A7946" w:rsidRPr="006A7946" w:rsidRDefault="006A7946" w:rsidP="006A7946">
      <w:pPr>
        <w:pStyle w:val="Heading1"/>
        <w:rPr>
          <w:sz w:val="20"/>
          <w:szCs w:val="20"/>
        </w:rPr>
      </w:pPr>
      <w:r w:rsidRPr="006A7946">
        <w:rPr>
          <w:sz w:val="20"/>
          <w:szCs w:val="20"/>
        </w:rPr>
        <w:t xml:space="preserve">13 </w:t>
      </w:r>
      <w:r w:rsidR="00ED56C0">
        <w:rPr>
          <w:sz w:val="20"/>
          <w:szCs w:val="20"/>
        </w:rPr>
        <w:t>–</w:t>
      </w:r>
      <w:r w:rsidRPr="006A7946">
        <w:rPr>
          <w:sz w:val="20"/>
          <w:szCs w:val="20"/>
        </w:rPr>
        <w:t xml:space="preserve"> </w:t>
      </w:r>
      <w:r w:rsidR="00ED56C0">
        <w:rPr>
          <w:sz w:val="20"/>
          <w:szCs w:val="20"/>
        </w:rPr>
        <w:t>add task page</w:t>
      </w:r>
      <w:r w:rsidRPr="006A7946">
        <w:rPr>
          <w:sz w:val="20"/>
          <w:szCs w:val="20"/>
        </w:rPr>
        <w:t xml:space="preserve"> ..........................................................................................................................</w:t>
      </w:r>
      <w:r w:rsidR="00CE0501">
        <w:rPr>
          <w:sz w:val="20"/>
          <w:szCs w:val="20"/>
        </w:rPr>
        <w:t>17</w:t>
      </w:r>
    </w:p>
    <w:p w14:paraId="445AD706" w14:textId="06B80D39" w:rsidR="00075BEE" w:rsidRPr="006A7946" w:rsidRDefault="006A7946" w:rsidP="006A7946">
      <w:pPr>
        <w:pStyle w:val="Heading1"/>
        <w:rPr>
          <w:sz w:val="20"/>
          <w:szCs w:val="20"/>
        </w:rPr>
      </w:pPr>
      <w:r w:rsidRPr="006A7946">
        <w:rPr>
          <w:sz w:val="20"/>
          <w:szCs w:val="20"/>
        </w:rPr>
        <w:t xml:space="preserve">14 </w:t>
      </w:r>
      <w:r w:rsidR="00ED56C0">
        <w:rPr>
          <w:sz w:val="20"/>
          <w:szCs w:val="20"/>
        </w:rPr>
        <w:t>–</w:t>
      </w:r>
      <w:r w:rsidRPr="006A7946">
        <w:rPr>
          <w:sz w:val="20"/>
          <w:szCs w:val="20"/>
        </w:rPr>
        <w:t xml:space="preserve"> </w:t>
      </w:r>
      <w:r w:rsidR="00ED56C0">
        <w:rPr>
          <w:sz w:val="20"/>
          <w:szCs w:val="20"/>
        </w:rPr>
        <w:t>contact info page</w:t>
      </w:r>
      <w:r w:rsidRPr="006A7946">
        <w:rPr>
          <w:sz w:val="20"/>
          <w:szCs w:val="20"/>
        </w:rPr>
        <w:t xml:space="preserve"> .....................................................................................................................</w:t>
      </w:r>
      <w:r w:rsidR="00CE0501">
        <w:rPr>
          <w:sz w:val="20"/>
          <w:szCs w:val="20"/>
        </w:rPr>
        <w:t>18</w:t>
      </w:r>
    </w:p>
    <w:p w14:paraId="284F6706" w14:textId="6D327836" w:rsidR="00ED56C0" w:rsidRPr="006A7946" w:rsidRDefault="002C2BB9" w:rsidP="00ED56C0">
      <w:pPr>
        <w:pStyle w:val="Heading1"/>
        <w:rPr>
          <w:sz w:val="20"/>
          <w:szCs w:val="20"/>
        </w:rPr>
      </w:pPr>
      <w:r>
        <w:rPr>
          <w:sz w:val="28"/>
          <w:szCs w:val="28"/>
        </w:rPr>
        <w:t>Business</w:t>
      </w:r>
      <w:r w:rsidR="00ED56C0">
        <w:rPr>
          <w:sz w:val="28"/>
          <w:szCs w:val="28"/>
        </w:rPr>
        <w:t xml:space="preserve"> Process</w:t>
      </w:r>
      <w:r w:rsidR="00ED56C0" w:rsidRPr="006A7946">
        <w:rPr>
          <w:sz w:val="20"/>
          <w:szCs w:val="20"/>
        </w:rPr>
        <w:t>:</w:t>
      </w:r>
    </w:p>
    <w:p w14:paraId="09300961" w14:textId="1218BA0B" w:rsidR="00ED56C0" w:rsidRPr="006A7946" w:rsidRDefault="00ED56C0" w:rsidP="00ED56C0">
      <w:pPr>
        <w:pStyle w:val="Heading1"/>
        <w:rPr>
          <w:sz w:val="20"/>
          <w:szCs w:val="20"/>
        </w:rPr>
      </w:pPr>
      <w:r w:rsidRPr="006A7946">
        <w:rPr>
          <w:sz w:val="20"/>
          <w:szCs w:val="20"/>
        </w:rPr>
        <w:t xml:space="preserve">1- </w:t>
      </w:r>
      <w:r>
        <w:rPr>
          <w:sz w:val="20"/>
          <w:szCs w:val="20"/>
        </w:rPr>
        <w:t>business process table</w:t>
      </w:r>
      <w:r w:rsidRPr="006A7946">
        <w:rPr>
          <w:sz w:val="20"/>
          <w:szCs w:val="20"/>
        </w:rPr>
        <w:t>................................................................................................................</w:t>
      </w:r>
      <w:r w:rsidR="00CE0501">
        <w:rPr>
          <w:sz w:val="20"/>
          <w:szCs w:val="20"/>
        </w:rPr>
        <w:t>19-20</w:t>
      </w:r>
    </w:p>
    <w:p w14:paraId="1D8ECC85" w14:textId="77777777" w:rsidR="00075BEE" w:rsidRPr="00ED56C0" w:rsidRDefault="00075BEE" w:rsidP="00D077E9">
      <w:pPr>
        <w:pStyle w:val="Heading1"/>
        <w:rPr>
          <w:sz w:val="20"/>
          <w:szCs w:val="20"/>
        </w:rPr>
      </w:pPr>
    </w:p>
    <w:p w14:paraId="454B7A77" w14:textId="65367CAE" w:rsidR="00ED56C0" w:rsidRPr="006A7946" w:rsidRDefault="00ED56C0" w:rsidP="00ED56C0">
      <w:pPr>
        <w:pStyle w:val="Heading1"/>
        <w:rPr>
          <w:sz w:val="20"/>
          <w:szCs w:val="20"/>
        </w:rPr>
      </w:pPr>
      <w:r>
        <w:rPr>
          <w:sz w:val="28"/>
          <w:szCs w:val="28"/>
        </w:rPr>
        <w:lastRenderedPageBreak/>
        <w:t>Use case</w:t>
      </w:r>
      <w:r w:rsidRPr="006A7946">
        <w:rPr>
          <w:sz w:val="20"/>
          <w:szCs w:val="20"/>
        </w:rPr>
        <w:t>:</w:t>
      </w:r>
    </w:p>
    <w:p w14:paraId="7BA5F035" w14:textId="5AB7A951" w:rsidR="00ED56C0" w:rsidRPr="006A7946" w:rsidRDefault="00ED56C0" w:rsidP="00ED56C0">
      <w:pPr>
        <w:pStyle w:val="Heading1"/>
        <w:rPr>
          <w:sz w:val="20"/>
          <w:szCs w:val="20"/>
        </w:rPr>
      </w:pPr>
      <w:r w:rsidRPr="006A7946">
        <w:rPr>
          <w:sz w:val="20"/>
          <w:szCs w:val="20"/>
        </w:rPr>
        <w:t xml:space="preserve">1- </w:t>
      </w:r>
      <w:r>
        <w:rPr>
          <w:sz w:val="20"/>
          <w:szCs w:val="20"/>
        </w:rPr>
        <w:t>all usecase</w:t>
      </w:r>
      <w:r w:rsidRPr="006A7946">
        <w:rPr>
          <w:sz w:val="20"/>
          <w:szCs w:val="20"/>
        </w:rPr>
        <w:t>................................................................................................................................</w:t>
      </w:r>
      <w:r w:rsidR="00CE0501">
        <w:rPr>
          <w:sz w:val="20"/>
          <w:szCs w:val="20"/>
        </w:rPr>
        <w:t>21</w:t>
      </w:r>
    </w:p>
    <w:p w14:paraId="27FD1E50" w14:textId="4E0AC9D6" w:rsidR="00ED56C0" w:rsidRPr="006A7946" w:rsidRDefault="00ED56C0" w:rsidP="00ED56C0">
      <w:pPr>
        <w:pStyle w:val="Heading1"/>
        <w:rPr>
          <w:sz w:val="20"/>
          <w:szCs w:val="20"/>
        </w:rPr>
      </w:pPr>
      <w:r w:rsidRPr="006A7946">
        <w:rPr>
          <w:sz w:val="20"/>
          <w:szCs w:val="20"/>
        </w:rPr>
        <w:t xml:space="preserve">2 – </w:t>
      </w:r>
      <w:r>
        <w:rPr>
          <w:sz w:val="20"/>
          <w:szCs w:val="20"/>
        </w:rPr>
        <w:t>use case user</w:t>
      </w:r>
      <w:r w:rsidRPr="006A7946">
        <w:rPr>
          <w:sz w:val="20"/>
          <w:szCs w:val="20"/>
        </w:rPr>
        <w:t xml:space="preserve"> .........................................................................................................................</w:t>
      </w:r>
      <w:r w:rsidR="00CE0501">
        <w:rPr>
          <w:sz w:val="20"/>
          <w:szCs w:val="20"/>
        </w:rPr>
        <w:t>22-23</w:t>
      </w:r>
    </w:p>
    <w:p w14:paraId="34809CAF" w14:textId="67DE6428" w:rsidR="00ED56C0" w:rsidRPr="006A7946" w:rsidRDefault="00ED56C0" w:rsidP="00ED56C0">
      <w:pPr>
        <w:pStyle w:val="Heading1"/>
        <w:rPr>
          <w:sz w:val="20"/>
          <w:szCs w:val="20"/>
        </w:rPr>
      </w:pPr>
      <w:r w:rsidRPr="006A7946">
        <w:rPr>
          <w:sz w:val="20"/>
          <w:szCs w:val="20"/>
        </w:rPr>
        <w:t xml:space="preserve">3 – </w:t>
      </w:r>
      <w:r>
        <w:rPr>
          <w:sz w:val="20"/>
          <w:szCs w:val="20"/>
        </w:rPr>
        <w:t>use case employee</w:t>
      </w:r>
      <w:r w:rsidRPr="006A7946">
        <w:rPr>
          <w:sz w:val="20"/>
          <w:szCs w:val="20"/>
        </w:rPr>
        <w:t xml:space="preserve"> .................................................................................................</w:t>
      </w:r>
      <w:r w:rsidR="00C141B3">
        <w:rPr>
          <w:sz w:val="20"/>
          <w:szCs w:val="20"/>
        </w:rPr>
        <w:t>.</w:t>
      </w:r>
      <w:r w:rsidRPr="006A7946">
        <w:rPr>
          <w:sz w:val="20"/>
          <w:szCs w:val="20"/>
        </w:rPr>
        <w:t>...............2</w:t>
      </w:r>
      <w:r w:rsidR="00CE0501">
        <w:rPr>
          <w:sz w:val="20"/>
          <w:szCs w:val="20"/>
        </w:rPr>
        <w:t>4</w:t>
      </w:r>
    </w:p>
    <w:p w14:paraId="4507B333" w14:textId="0639FAC9" w:rsidR="00ED56C0" w:rsidRPr="006A7946" w:rsidRDefault="00ED56C0" w:rsidP="00ED56C0">
      <w:pPr>
        <w:pStyle w:val="Heading1"/>
        <w:rPr>
          <w:sz w:val="20"/>
          <w:szCs w:val="20"/>
        </w:rPr>
      </w:pPr>
      <w:r w:rsidRPr="006A7946">
        <w:rPr>
          <w:sz w:val="20"/>
          <w:szCs w:val="20"/>
        </w:rPr>
        <w:t xml:space="preserve">4 – </w:t>
      </w:r>
      <w:r>
        <w:rPr>
          <w:sz w:val="20"/>
          <w:szCs w:val="20"/>
        </w:rPr>
        <w:t xml:space="preserve">use case common (employee + manager) </w:t>
      </w:r>
      <w:r w:rsidRPr="006A7946">
        <w:rPr>
          <w:sz w:val="20"/>
          <w:szCs w:val="20"/>
        </w:rPr>
        <w:t>.............................................................................2</w:t>
      </w:r>
      <w:r w:rsidR="00CE0501">
        <w:rPr>
          <w:sz w:val="20"/>
          <w:szCs w:val="20"/>
        </w:rPr>
        <w:t>5</w:t>
      </w:r>
    </w:p>
    <w:p w14:paraId="53728C42" w14:textId="293FECB5" w:rsidR="00ED56C0" w:rsidRPr="006A7946" w:rsidRDefault="00ED56C0" w:rsidP="00ED56C0">
      <w:pPr>
        <w:pStyle w:val="Heading1"/>
        <w:rPr>
          <w:sz w:val="20"/>
          <w:szCs w:val="20"/>
        </w:rPr>
      </w:pPr>
      <w:r w:rsidRPr="006A7946">
        <w:rPr>
          <w:sz w:val="20"/>
          <w:szCs w:val="20"/>
        </w:rPr>
        <w:t xml:space="preserve">5 – </w:t>
      </w:r>
      <w:r>
        <w:rPr>
          <w:sz w:val="20"/>
          <w:szCs w:val="20"/>
        </w:rPr>
        <w:t>use case manager</w:t>
      </w:r>
      <w:r w:rsidRPr="006A7946">
        <w:rPr>
          <w:sz w:val="20"/>
          <w:szCs w:val="20"/>
        </w:rPr>
        <w:t xml:space="preserve"> ....................................................................................................</w:t>
      </w:r>
      <w:r w:rsidR="00C141B3">
        <w:rPr>
          <w:sz w:val="20"/>
          <w:szCs w:val="20"/>
        </w:rPr>
        <w:t>........</w:t>
      </w:r>
      <w:r w:rsidRPr="006A7946">
        <w:rPr>
          <w:sz w:val="20"/>
          <w:szCs w:val="20"/>
        </w:rPr>
        <w:t>........2</w:t>
      </w:r>
      <w:r w:rsidR="00CE0501">
        <w:rPr>
          <w:sz w:val="20"/>
          <w:szCs w:val="20"/>
        </w:rPr>
        <w:t>6-27-28</w:t>
      </w:r>
    </w:p>
    <w:p w14:paraId="238927B7" w14:textId="77777777" w:rsidR="00075BEE" w:rsidRPr="00ED56C0" w:rsidRDefault="00075BEE" w:rsidP="00D077E9">
      <w:pPr>
        <w:pStyle w:val="Heading1"/>
        <w:rPr>
          <w:sz w:val="20"/>
          <w:szCs w:val="20"/>
        </w:rPr>
      </w:pPr>
    </w:p>
    <w:p w14:paraId="4979A10C" w14:textId="18897348" w:rsidR="00ED56C0" w:rsidRPr="006A7946" w:rsidRDefault="00ED56C0" w:rsidP="00ED56C0">
      <w:pPr>
        <w:pStyle w:val="Heading1"/>
        <w:rPr>
          <w:sz w:val="20"/>
          <w:szCs w:val="20"/>
        </w:rPr>
      </w:pPr>
      <w:r>
        <w:rPr>
          <w:sz w:val="28"/>
          <w:szCs w:val="28"/>
        </w:rPr>
        <w:t xml:space="preserve">Use Case </w:t>
      </w:r>
      <w:r w:rsidR="002C2BB9">
        <w:rPr>
          <w:sz w:val="28"/>
          <w:szCs w:val="28"/>
        </w:rPr>
        <w:t>Narrative</w:t>
      </w:r>
      <w:r w:rsidRPr="006A7946">
        <w:rPr>
          <w:sz w:val="20"/>
          <w:szCs w:val="20"/>
        </w:rPr>
        <w:t>:</w:t>
      </w:r>
    </w:p>
    <w:p w14:paraId="5A242658" w14:textId="44C8E53E" w:rsidR="00ED56C0" w:rsidRPr="006A7946" w:rsidRDefault="00ED56C0" w:rsidP="00ED56C0">
      <w:pPr>
        <w:pStyle w:val="Heading1"/>
        <w:rPr>
          <w:sz w:val="20"/>
          <w:szCs w:val="20"/>
        </w:rPr>
      </w:pPr>
      <w:r w:rsidRPr="006A7946">
        <w:rPr>
          <w:sz w:val="20"/>
          <w:szCs w:val="20"/>
        </w:rPr>
        <w:t xml:space="preserve">1- </w:t>
      </w:r>
      <w:r>
        <w:rPr>
          <w:sz w:val="20"/>
          <w:szCs w:val="20"/>
        </w:rPr>
        <w:t>checkout</w:t>
      </w:r>
      <w:r w:rsidRPr="006A7946">
        <w:rPr>
          <w:sz w:val="20"/>
          <w:szCs w:val="20"/>
        </w:rPr>
        <w:t>......................................................................................................</w:t>
      </w:r>
      <w:r w:rsidR="00C141B3">
        <w:rPr>
          <w:sz w:val="20"/>
          <w:szCs w:val="20"/>
        </w:rPr>
        <w:t>......</w:t>
      </w:r>
      <w:r w:rsidRPr="006A7946">
        <w:rPr>
          <w:sz w:val="20"/>
          <w:szCs w:val="20"/>
        </w:rPr>
        <w:t>..........................</w:t>
      </w:r>
      <w:r w:rsidR="00CE0501">
        <w:rPr>
          <w:sz w:val="20"/>
          <w:szCs w:val="20"/>
        </w:rPr>
        <w:t>29-30-31</w:t>
      </w:r>
    </w:p>
    <w:p w14:paraId="37DFE7C5" w14:textId="0CCE7278" w:rsidR="00ED56C0" w:rsidRPr="006A7946" w:rsidRDefault="00ED56C0" w:rsidP="00ED56C0">
      <w:pPr>
        <w:pStyle w:val="Heading1"/>
        <w:rPr>
          <w:sz w:val="20"/>
          <w:szCs w:val="20"/>
        </w:rPr>
      </w:pPr>
      <w:r w:rsidRPr="006A7946">
        <w:rPr>
          <w:sz w:val="20"/>
          <w:szCs w:val="20"/>
        </w:rPr>
        <w:t xml:space="preserve">2 – </w:t>
      </w:r>
      <w:r>
        <w:rPr>
          <w:sz w:val="20"/>
          <w:szCs w:val="20"/>
        </w:rPr>
        <w:t>add payment method</w:t>
      </w:r>
      <w:r w:rsidRPr="006A7946">
        <w:rPr>
          <w:sz w:val="20"/>
          <w:szCs w:val="20"/>
        </w:rPr>
        <w:t xml:space="preserve"> ...............................................................................................................</w:t>
      </w:r>
      <w:r w:rsidR="00CE0501">
        <w:rPr>
          <w:sz w:val="20"/>
          <w:szCs w:val="20"/>
        </w:rPr>
        <w:t>31-32</w:t>
      </w:r>
    </w:p>
    <w:p w14:paraId="23CB3654" w14:textId="7DC541B7" w:rsidR="00ED56C0" w:rsidRPr="006A7946" w:rsidRDefault="00ED56C0" w:rsidP="00ED56C0">
      <w:pPr>
        <w:pStyle w:val="Heading1"/>
        <w:rPr>
          <w:sz w:val="20"/>
          <w:szCs w:val="20"/>
        </w:rPr>
      </w:pPr>
      <w:r w:rsidRPr="006A7946">
        <w:rPr>
          <w:sz w:val="20"/>
          <w:szCs w:val="20"/>
        </w:rPr>
        <w:t xml:space="preserve">3 – </w:t>
      </w:r>
      <w:r>
        <w:rPr>
          <w:sz w:val="20"/>
          <w:szCs w:val="20"/>
        </w:rPr>
        <w:t xml:space="preserve">add to </w:t>
      </w:r>
      <w:r w:rsidR="002C2BB9">
        <w:rPr>
          <w:sz w:val="20"/>
          <w:szCs w:val="20"/>
        </w:rPr>
        <w:t>Wishlist</w:t>
      </w:r>
      <w:r w:rsidRPr="006A7946">
        <w:rPr>
          <w:sz w:val="20"/>
          <w:szCs w:val="20"/>
        </w:rPr>
        <w:t xml:space="preserve"> ..........................................................................................................................</w:t>
      </w:r>
      <w:r w:rsidR="00CE0501">
        <w:rPr>
          <w:sz w:val="20"/>
          <w:szCs w:val="20"/>
        </w:rPr>
        <w:t>32-33</w:t>
      </w:r>
    </w:p>
    <w:p w14:paraId="45EFEC1D" w14:textId="04514D43" w:rsidR="00ED56C0" w:rsidRPr="006A7946" w:rsidRDefault="00ED56C0" w:rsidP="00ED56C0">
      <w:pPr>
        <w:pStyle w:val="Heading1"/>
        <w:rPr>
          <w:sz w:val="20"/>
          <w:szCs w:val="20"/>
        </w:rPr>
      </w:pPr>
      <w:r w:rsidRPr="006A7946">
        <w:rPr>
          <w:sz w:val="20"/>
          <w:szCs w:val="20"/>
        </w:rPr>
        <w:t xml:space="preserve">4 – </w:t>
      </w:r>
      <w:r>
        <w:rPr>
          <w:sz w:val="20"/>
          <w:szCs w:val="20"/>
        </w:rPr>
        <w:t>login to the system</w:t>
      </w:r>
      <w:r w:rsidRPr="006A7946">
        <w:rPr>
          <w:sz w:val="20"/>
          <w:szCs w:val="20"/>
        </w:rPr>
        <w:t>....................................................................................................................</w:t>
      </w:r>
      <w:r w:rsidR="00CE0501">
        <w:rPr>
          <w:sz w:val="20"/>
          <w:szCs w:val="20"/>
        </w:rPr>
        <w:t>33-34</w:t>
      </w:r>
    </w:p>
    <w:p w14:paraId="2041E5D6" w14:textId="53D4AF9A" w:rsidR="00ED56C0" w:rsidRPr="006A7946" w:rsidRDefault="00ED56C0" w:rsidP="00ED56C0">
      <w:pPr>
        <w:pStyle w:val="Heading1"/>
        <w:rPr>
          <w:sz w:val="20"/>
          <w:szCs w:val="20"/>
        </w:rPr>
      </w:pPr>
      <w:r w:rsidRPr="006A7946">
        <w:rPr>
          <w:sz w:val="20"/>
          <w:szCs w:val="20"/>
        </w:rPr>
        <w:t xml:space="preserve">5 – </w:t>
      </w:r>
      <w:r>
        <w:rPr>
          <w:sz w:val="20"/>
          <w:szCs w:val="20"/>
        </w:rPr>
        <w:t>dashboard overview and analysis……</w:t>
      </w:r>
      <w:r w:rsidRPr="006A7946">
        <w:rPr>
          <w:sz w:val="20"/>
          <w:szCs w:val="20"/>
        </w:rPr>
        <w:t>..........................................................</w:t>
      </w:r>
      <w:r w:rsidR="00C141B3">
        <w:rPr>
          <w:sz w:val="20"/>
          <w:szCs w:val="20"/>
        </w:rPr>
        <w:t>............</w:t>
      </w:r>
      <w:r w:rsidRPr="006A7946">
        <w:rPr>
          <w:sz w:val="20"/>
          <w:szCs w:val="20"/>
        </w:rPr>
        <w:t>..............</w:t>
      </w:r>
      <w:r w:rsidR="00CE0501">
        <w:rPr>
          <w:sz w:val="20"/>
          <w:szCs w:val="20"/>
        </w:rPr>
        <w:t>34-35-36</w:t>
      </w:r>
    </w:p>
    <w:p w14:paraId="1B1AF94B" w14:textId="740E52E1" w:rsidR="00ED56C0" w:rsidRPr="006A7946" w:rsidRDefault="00ED56C0" w:rsidP="00ED56C0">
      <w:pPr>
        <w:pStyle w:val="Heading1"/>
        <w:rPr>
          <w:sz w:val="20"/>
          <w:szCs w:val="20"/>
        </w:rPr>
      </w:pPr>
      <w:r w:rsidRPr="006A7946">
        <w:rPr>
          <w:sz w:val="20"/>
          <w:szCs w:val="20"/>
        </w:rPr>
        <w:t xml:space="preserve">6 – </w:t>
      </w:r>
      <w:r>
        <w:rPr>
          <w:sz w:val="20"/>
          <w:szCs w:val="20"/>
        </w:rPr>
        <w:t>admin managment</w:t>
      </w:r>
      <w:r w:rsidRPr="006A7946">
        <w:rPr>
          <w:sz w:val="20"/>
          <w:szCs w:val="20"/>
        </w:rPr>
        <w:t>..........................................................................................................</w:t>
      </w:r>
      <w:r w:rsidR="00C141B3">
        <w:rPr>
          <w:sz w:val="20"/>
          <w:szCs w:val="20"/>
        </w:rPr>
        <w:t>....</w:t>
      </w:r>
      <w:r w:rsidRPr="006A7946">
        <w:rPr>
          <w:sz w:val="20"/>
          <w:szCs w:val="20"/>
        </w:rPr>
        <w:t>......</w:t>
      </w:r>
      <w:r w:rsidR="00CE0501">
        <w:rPr>
          <w:sz w:val="20"/>
          <w:szCs w:val="20"/>
        </w:rPr>
        <w:t>36-37-38</w:t>
      </w:r>
    </w:p>
    <w:p w14:paraId="74DA6EB6" w14:textId="2585EFB8" w:rsidR="00ED56C0" w:rsidRPr="006A7946" w:rsidRDefault="00ED56C0" w:rsidP="00ED56C0">
      <w:pPr>
        <w:pStyle w:val="Heading1"/>
        <w:rPr>
          <w:sz w:val="20"/>
          <w:szCs w:val="20"/>
        </w:rPr>
      </w:pPr>
      <w:r w:rsidRPr="006A7946">
        <w:rPr>
          <w:sz w:val="20"/>
          <w:szCs w:val="20"/>
        </w:rPr>
        <w:t>7 –</w:t>
      </w:r>
      <w:r w:rsidR="00CE0501">
        <w:rPr>
          <w:sz w:val="20"/>
          <w:szCs w:val="20"/>
        </w:rPr>
        <w:t>employee managment</w:t>
      </w:r>
      <w:r w:rsidRPr="006A7946">
        <w:rPr>
          <w:sz w:val="20"/>
          <w:szCs w:val="20"/>
        </w:rPr>
        <w:t>...............................................................................................................</w:t>
      </w:r>
      <w:r w:rsidR="00CE0501">
        <w:rPr>
          <w:sz w:val="20"/>
          <w:szCs w:val="20"/>
        </w:rPr>
        <w:t>38-39-40</w:t>
      </w:r>
    </w:p>
    <w:p w14:paraId="7AD62C5B" w14:textId="394145DB" w:rsidR="00ED56C0" w:rsidRPr="006A7946" w:rsidRDefault="00ED56C0" w:rsidP="00ED56C0">
      <w:pPr>
        <w:pStyle w:val="Heading1"/>
        <w:rPr>
          <w:sz w:val="20"/>
          <w:szCs w:val="20"/>
        </w:rPr>
      </w:pPr>
      <w:r w:rsidRPr="006A7946">
        <w:rPr>
          <w:sz w:val="20"/>
          <w:szCs w:val="20"/>
        </w:rPr>
        <w:t xml:space="preserve">8 </w:t>
      </w:r>
      <w:r w:rsidR="00CE0501">
        <w:rPr>
          <w:sz w:val="20"/>
          <w:szCs w:val="20"/>
        </w:rPr>
        <w:t>–</w:t>
      </w:r>
      <w:r w:rsidRPr="006A7946">
        <w:rPr>
          <w:sz w:val="20"/>
          <w:szCs w:val="20"/>
        </w:rPr>
        <w:t xml:space="preserve"> </w:t>
      </w:r>
      <w:r w:rsidR="00CE0501">
        <w:rPr>
          <w:sz w:val="20"/>
          <w:szCs w:val="20"/>
        </w:rPr>
        <w:t xml:space="preserve">category </w:t>
      </w:r>
      <w:r w:rsidR="002C2BB9">
        <w:rPr>
          <w:sz w:val="20"/>
          <w:szCs w:val="20"/>
        </w:rPr>
        <w:t>management</w:t>
      </w:r>
      <w:r w:rsidRPr="006A7946">
        <w:rPr>
          <w:sz w:val="20"/>
          <w:szCs w:val="20"/>
        </w:rPr>
        <w:t xml:space="preserve"> ............................................................................................</w:t>
      </w:r>
      <w:r w:rsidR="00C141B3">
        <w:rPr>
          <w:sz w:val="20"/>
          <w:szCs w:val="20"/>
        </w:rPr>
        <w:t>......</w:t>
      </w:r>
      <w:r w:rsidRPr="006A7946">
        <w:rPr>
          <w:sz w:val="20"/>
          <w:szCs w:val="20"/>
        </w:rPr>
        <w:t>..............</w:t>
      </w:r>
      <w:r w:rsidR="00CE0501">
        <w:rPr>
          <w:sz w:val="20"/>
          <w:szCs w:val="20"/>
        </w:rPr>
        <w:t>40-41</w:t>
      </w:r>
    </w:p>
    <w:p w14:paraId="0570A329" w14:textId="54677C84" w:rsidR="00ED56C0" w:rsidRDefault="00ED56C0" w:rsidP="00ED56C0">
      <w:pPr>
        <w:pStyle w:val="Heading1"/>
        <w:rPr>
          <w:sz w:val="20"/>
          <w:szCs w:val="20"/>
        </w:rPr>
      </w:pPr>
      <w:r w:rsidRPr="006A7946">
        <w:rPr>
          <w:sz w:val="20"/>
          <w:szCs w:val="20"/>
        </w:rPr>
        <w:t xml:space="preserve">9 – </w:t>
      </w:r>
      <w:r w:rsidR="00CE0501">
        <w:rPr>
          <w:sz w:val="20"/>
          <w:szCs w:val="20"/>
        </w:rPr>
        <w:t xml:space="preserve">daily task </w:t>
      </w:r>
      <w:r w:rsidR="002C2BB9">
        <w:rPr>
          <w:sz w:val="20"/>
          <w:szCs w:val="20"/>
        </w:rPr>
        <w:t>management</w:t>
      </w:r>
      <w:r w:rsidRPr="006A7946">
        <w:rPr>
          <w:sz w:val="20"/>
          <w:szCs w:val="20"/>
        </w:rPr>
        <w:t xml:space="preserve"> ...............................................................................................................</w:t>
      </w:r>
      <w:r w:rsidR="00CE0501">
        <w:rPr>
          <w:sz w:val="20"/>
          <w:szCs w:val="20"/>
        </w:rPr>
        <w:t>41-42</w:t>
      </w:r>
    </w:p>
    <w:p w14:paraId="47BB2FC1" w14:textId="77777777" w:rsidR="00CE0501" w:rsidRPr="006A7946" w:rsidRDefault="00CE0501" w:rsidP="00ED56C0">
      <w:pPr>
        <w:pStyle w:val="Heading1"/>
        <w:rPr>
          <w:sz w:val="20"/>
          <w:szCs w:val="20"/>
        </w:rPr>
      </w:pPr>
    </w:p>
    <w:p w14:paraId="26CCC030" w14:textId="1054A5DF" w:rsidR="00CE0501" w:rsidRPr="006A7946" w:rsidRDefault="00CE0501" w:rsidP="00CE0501">
      <w:pPr>
        <w:pStyle w:val="Heading1"/>
        <w:rPr>
          <w:sz w:val="20"/>
          <w:szCs w:val="20"/>
        </w:rPr>
      </w:pPr>
      <w:r>
        <w:rPr>
          <w:sz w:val="28"/>
          <w:szCs w:val="28"/>
        </w:rPr>
        <w:t>ER Diagram</w:t>
      </w:r>
      <w:r w:rsidRPr="006A7946">
        <w:rPr>
          <w:sz w:val="20"/>
          <w:szCs w:val="20"/>
        </w:rPr>
        <w:t>:</w:t>
      </w:r>
    </w:p>
    <w:p w14:paraId="17F5BE2B" w14:textId="2FE9F6FE" w:rsidR="00CE0501" w:rsidRPr="006A7946" w:rsidRDefault="00CE0501" w:rsidP="00CE0501">
      <w:pPr>
        <w:pStyle w:val="Heading1"/>
        <w:rPr>
          <w:sz w:val="20"/>
          <w:szCs w:val="20"/>
        </w:rPr>
      </w:pPr>
      <w:r w:rsidRPr="006A7946">
        <w:rPr>
          <w:sz w:val="20"/>
          <w:szCs w:val="20"/>
        </w:rPr>
        <w:t xml:space="preserve">1- </w:t>
      </w:r>
      <w:r>
        <w:rPr>
          <w:sz w:val="20"/>
          <w:szCs w:val="20"/>
        </w:rPr>
        <w:t>ER diagram</w:t>
      </w:r>
      <w:r w:rsidRPr="006A7946">
        <w:rPr>
          <w:sz w:val="20"/>
          <w:szCs w:val="20"/>
        </w:rPr>
        <w:t>.....................................................................................................................</w:t>
      </w:r>
      <w:r w:rsidR="00C141B3">
        <w:rPr>
          <w:sz w:val="20"/>
          <w:szCs w:val="20"/>
        </w:rPr>
        <w:t>....</w:t>
      </w:r>
      <w:r w:rsidRPr="006A7946">
        <w:rPr>
          <w:sz w:val="20"/>
          <w:szCs w:val="20"/>
        </w:rPr>
        <w:t>...........</w:t>
      </w:r>
      <w:r>
        <w:rPr>
          <w:sz w:val="20"/>
          <w:szCs w:val="20"/>
        </w:rPr>
        <w:t>43</w:t>
      </w:r>
    </w:p>
    <w:p w14:paraId="45239CDF" w14:textId="008F3E04" w:rsidR="00CE0501" w:rsidRPr="006A7946" w:rsidRDefault="00CE0501" w:rsidP="00CE0501">
      <w:pPr>
        <w:pStyle w:val="Heading1"/>
        <w:rPr>
          <w:sz w:val="20"/>
          <w:szCs w:val="20"/>
        </w:rPr>
      </w:pPr>
      <w:r>
        <w:rPr>
          <w:sz w:val="28"/>
          <w:szCs w:val="28"/>
        </w:rPr>
        <w:t>conclusion</w:t>
      </w:r>
      <w:r w:rsidRPr="006A7946">
        <w:rPr>
          <w:sz w:val="20"/>
          <w:szCs w:val="20"/>
        </w:rPr>
        <w:t>:</w:t>
      </w:r>
    </w:p>
    <w:p w14:paraId="0245FB45" w14:textId="3106B048" w:rsidR="00CE0501" w:rsidRPr="006A7946" w:rsidRDefault="00CE0501" w:rsidP="00CE0501">
      <w:pPr>
        <w:pStyle w:val="Heading1"/>
        <w:rPr>
          <w:sz w:val="20"/>
          <w:szCs w:val="20"/>
        </w:rPr>
      </w:pPr>
      <w:r w:rsidRPr="006A7946">
        <w:rPr>
          <w:sz w:val="20"/>
          <w:szCs w:val="20"/>
        </w:rPr>
        <w:t xml:space="preserve">1- </w:t>
      </w:r>
      <w:r>
        <w:rPr>
          <w:sz w:val="20"/>
          <w:szCs w:val="20"/>
        </w:rPr>
        <w:t>GitHub link</w:t>
      </w:r>
      <w:r w:rsidRPr="006A7946">
        <w:rPr>
          <w:sz w:val="20"/>
          <w:szCs w:val="20"/>
        </w:rPr>
        <w:t>..........................................................................................................................</w:t>
      </w:r>
      <w:r w:rsidR="00C141B3">
        <w:rPr>
          <w:sz w:val="20"/>
          <w:szCs w:val="20"/>
        </w:rPr>
        <w:t>.....</w:t>
      </w:r>
      <w:r w:rsidRPr="006A7946">
        <w:rPr>
          <w:sz w:val="20"/>
          <w:szCs w:val="20"/>
        </w:rPr>
        <w:t>......</w:t>
      </w:r>
      <w:r w:rsidR="00C141B3">
        <w:rPr>
          <w:sz w:val="20"/>
          <w:szCs w:val="20"/>
        </w:rPr>
        <w:t>44</w:t>
      </w:r>
    </w:p>
    <w:p w14:paraId="2F35668A" w14:textId="77777777" w:rsidR="00075BEE" w:rsidRPr="00CE0501" w:rsidRDefault="00075BEE" w:rsidP="00D077E9">
      <w:pPr>
        <w:pStyle w:val="Heading1"/>
        <w:rPr>
          <w:sz w:val="20"/>
          <w:szCs w:val="20"/>
        </w:rPr>
      </w:pPr>
    </w:p>
    <w:p w14:paraId="051020E1" w14:textId="77777777" w:rsidR="00075BEE" w:rsidRDefault="00075BEE" w:rsidP="00D077E9">
      <w:pPr>
        <w:pStyle w:val="Heading1"/>
      </w:pPr>
    </w:p>
    <w:p w14:paraId="44F4E7E7" w14:textId="02715CEB" w:rsidR="006A7946" w:rsidRDefault="006A7946" w:rsidP="00D077E9">
      <w:pPr>
        <w:pStyle w:val="Heading1"/>
      </w:pPr>
    </w:p>
    <w:p w14:paraId="5206483C" w14:textId="560E0DB9" w:rsidR="006A7946" w:rsidRDefault="006A7946" w:rsidP="00D077E9">
      <w:pPr>
        <w:pStyle w:val="Heading1"/>
      </w:pPr>
    </w:p>
    <w:p w14:paraId="74316093" w14:textId="2552D699" w:rsidR="006A7946" w:rsidRDefault="006A7946" w:rsidP="00D077E9">
      <w:pPr>
        <w:pStyle w:val="Heading1"/>
      </w:pPr>
    </w:p>
    <w:p w14:paraId="11D2BBC1" w14:textId="77777777" w:rsidR="006A7946" w:rsidRDefault="006A7946" w:rsidP="00D077E9">
      <w:pPr>
        <w:pStyle w:val="Heading1"/>
      </w:pPr>
    </w:p>
    <w:p w14:paraId="4DACE510" w14:textId="7444DB10" w:rsidR="00D077E9" w:rsidRDefault="00C031EC" w:rsidP="00D077E9">
      <w:pPr>
        <w:pStyle w:val="Heading1"/>
      </w:pPr>
      <w:r>
        <w:t>Objective:</w:t>
      </w:r>
    </w:p>
    <w:p w14:paraId="5E14D9E1" w14:textId="77777777" w:rsidR="00C031EC" w:rsidRDefault="00C031EC" w:rsidP="00D077E9">
      <w:pPr>
        <w:pStyle w:val="Heading1"/>
      </w:pPr>
    </w:p>
    <w:p w14:paraId="1F6805CB" w14:textId="46137B00" w:rsidR="0087605E" w:rsidRDefault="00C031EC" w:rsidP="00DF027C">
      <w:r>
        <w:t xml:space="preserve">To streamline operations and enhance efficiency within our </w:t>
      </w:r>
      <w:r w:rsidR="0089514B">
        <w:t xml:space="preserve">cosmetics </w:t>
      </w:r>
      <w:r>
        <w:t>ecommerce store through the implementation of a robust system management solution, empowering employees with the tools and resources necessary to optimize processes and deliver exceptional customer experiences.</w:t>
      </w:r>
    </w:p>
    <w:p w14:paraId="253A60BE" w14:textId="4B9E1650" w:rsidR="00C031EC" w:rsidRDefault="00C031EC" w:rsidP="00DF027C"/>
    <w:p w14:paraId="0ACAEB3C" w14:textId="5D317F68" w:rsidR="00C031EC" w:rsidRDefault="00C031EC" w:rsidP="00DF027C">
      <w:r>
        <w:t xml:space="preserve">Empowering business owners or team leaders with a system to track the works of their teams and manage any problems </w:t>
      </w:r>
      <w:r w:rsidR="0089514B">
        <w:t>occurs in the day work in the most efficiency way to solve the problem and avoid more problems that may not seen without this system and the most important to save time for the team leader or the business owner that use this system.</w:t>
      </w:r>
    </w:p>
    <w:p w14:paraId="4EF1923F" w14:textId="24845015" w:rsidR="00A8407B" w:rsidRDefault="00A8407B" w:rsidP="00DF027C"/>
    <w:p w14:paraId="0300FD44" w14:textId="5800BFB1" w:rsidR="00A8407B" w:rsidRDefault="00A8407B" w:rsidP="00DF027C"/>
    <w:p w14:paraId="36672551" w14:textId="553758DB" w:rsidR="00A8407B" w:rsidRDefault="00A8407B" w:rsidP="00A8407B">
      <w:pPr>
        <w:pStyle w:val="Heading1"/>
      </w:pPr>
      <w:r>
        <w:lastRenderedPageBreak/>
        <w:t>System Management Objectives:</w:t>
      </w:r>
    </w:p>
    <w:p w14:paraId="2FC6C6AA" w14:textId="5CBDDF09" w:rsidR="00A8407B" w:rsidRPr="00A8407B" w:rsidRDefault="00A8407B" w:rsidP="00A8407B">
      <w:pPr>
        <w:pStyle w:val="Heading1"/>
        <w:numPr>
          <w:ilvl w:val="0"/>
          <w:numId w:val="2"/>
        </w:numPr>
        <w:rPr>
          <w:rFonts w:asciiTheme="minorHAnsi" w:eastAsiaTheme="minorEastAsia" w:hAnsiTheme="minorHAnsi" w:cstheme="minorBidi"/>
          <w:color w:val="082A75" w:themeColor="text2"/>
          <w:kern w:val="0"/>
          <w:sz w:val="28"/>
          <w:szCs w:val="22"/>
        </w:rPr>
      </w:pPr>
      <w:r w:rsidRPr="00A8407B">
        <w:rPr>
          <w:rFonts w:asciiTheme="minorHAnsi" w:eastAsiaTheme="minorEastAsia" w:hAnsiTheme="minorHAnsi" w:cstheme="minorBidi"/>
          <w:color w:val="082A75" w:themeColor="text2"/>
          <w:kern w:val="0"/>
          <w:sz w:val="28"/>
          <w:szCs w:val="22"/>
        </w:rPr>
        <w:t xml:space="preserve">platform that centralizes product management, inventory control, and order processing, simplifying workflows for employees and enhancing operational </w:t>
      </w:r>
      <w:r w:rsidR="002C2BB9" w:rsidRPr="00A8407B">
        <w:rPr>
          <w:rFonts w:asciiTheme="minorHAnsi" w:eastAsiaTheme="minorEastAsia" w:hAnsiTheme="minorHAnsi" w:cstheme="minorBidi"/>
          <w:color w:val="082A75" w:themeColor="text2"/>
          <w:kern w:val="0"/>
          <w:sz w:val="28"/>
          <w:szCs w:val="22"/>
        </w:rPr>
        <w:t>transparency. Implement</w:t>
      </w:r>
      <w:r w:rsidRPr="00A8407B">
        <w:rPr>
          <w:rFonts w:asciiTheme="minorHAnsi" w:eastAsiaTheme="minorEastAsia" w:hAnsiTheme="minorHAnsi" w:cstheme="minorBidi"/>
          <w:color w:val="082A75" w:themeColor="text2"/>
          <w:kern w:val="0"/>
          <w:sz w:val="28"/>
          <w:szCs w:val="22"/>
        </w:rPr>
        <w:t xml:space="preserve"> an integrated ecommerce </w:t>
      </w:r>
    </w:p>
    <w:p w14:paraId="6DA9BB62" w14:textId="78F0E4B6" w:rsidR="00A8407B" w:rsidRPr="00A8407B" w:rsidRDefault="00A8407B" w:rsidP="00A8407B">
      <w:pPr>
        <w:pStyle w:val="Heading1"/>
        <w:numPr>
          <w:ilvl w:val="0"/>
          <w:numId w:val="2"/>
        </w:numPr>
        <w:rPr>
          <w:rFonts w:asciiTheme="minorHAnsi" w:eastAsiaTheme="minorEastAsia" w:hAnsiTheme="minorHAnsi" w:cstheme="minorBidi"/>
          <w:color w:val="082A75" w:themeColor="text2"/>
          <w:kern w:val="0"/>
          <w:sz w:val="28"/>
          <w:szCs w:val="22"/>
        </w:rPr>
      </w:pPr>
      <w:r w:rsidRPr="00A8407B">
        <w:rPr>
          <w:rFonts w:asciiTheme="minorHAnsi" w:eastAsiaTheme="minorEastAsia" w:hAnsiTheme="minorHAnsi" w:cstheme="minorBidi"/>
          <w:color w:val="082A75" w:themeColor="text2"/>
          <w:kern w:val="0"/>
          <w:sz w:val="28"/>
          <w:szCs w:val="22"/>
        </w:rPr>
        <w:t>Integrate automated reporting functionalities to generate real-time insights on sales performance, customer behavior, and inventory levels, enabling informed decision-making and strategic planning.</w:t>
      </w:r>
    </w:p>
    <w:p w14:paraId="4C8315D3" w14:textId="74C6B8ED" w:rsidR="00A8407B" w:rsidRPr="00A8407B" w:rsidRDefault="00A8407B" w:rsidP="00A8407B">
      <w:pPr>
        <w:pStyle w:val="Heading1"/>
        <w:numPr>
          <w:ilvl w:val="0"/>
          <w:numId w:val="2"/>
        </w:numPr>
        <w:rPr>
          <w:rFonts w:asciiTheme="minorHAnsi" w:eastAsiaTheme="minorEastAsia" w:hAnsiTheme="minorHAnsi" w:cstheme="minorBidi"/>
          <w:color w:val="082A75" w:themeColor="text2"/>
          <w:kern w:val="0"/>
          <w:sz w:val="28"/>
          <w:szCs w:val="22"/>
        </w:rPr>
      </w:pPr>
      <w:r w:rsidRPr="00A8407B">
        <w:rPr>
          <w:rFonts w:asciiTheme="minorHAnsi" w:eastAsiaTheme="minorEastAsia" w:hAnsiTheme="minorHAnsi" w:cstheme="minorBidi"/>
          <w:color w:val="082A75" w:themeColor="text2"/>
          <w:kern w:val="0"/>
          <w:sz w:val="28"/>
          <w:szCs w:val="22"/>
        </w:rPr>
        <w:t>Provide comprehensive training and ongoing support to employees to maximize proficiency and utilization of the ecommerce system, fostering a culture of continuous learning and improvement.</w:t>
      </w:r>
    </w:p>
    <w:p w14:paraId="06B15184" w14:textId="1B56D2D3" w:rsidR="00A8407B" w:rsidRDefault="00A8407B" w:rsidP="00A8407B">
      <w:pPr>
        <w:pStyle w:val="Heading1"/>
        <w:numPr>
          <w:ilvl w:val="0"/>
          <w:numId w:val="2"/>
        </w:numPr>
        <w:rPr>
          <w:rFonts w:asciiTheme="minorHAnsi" w:eastAsiaTheme="minorEastAsia" w:hAnsiTheme="minorHAnsi" w:cstheme="minorBidi"/>
          <w:color w:val="082A75" w:themeColor="text2"/>
          <w:kern w:val="0"/>
          <w:sz w:val="28"/>
          <w:szCs w:val="22"/>
        </w:rPr>
      </w:pPr>
      <w:r w:rsidRPr="00A8407B">
        <w:rPr>
          <w:rFonts w:asciiTheme="minorHAnsi" w:eastAsiaTheme="minorEastAsia" w:hAnsiTheme="minorHAnsi" w:cstheme="minorBidi"/>
          <w:color w:val="082A75" w:themeColor="text2"/>
          <w:kern w:val="0"/>
          <w:sz w:val="28"/>
          <w:szCs w:val="22"/>
        </w:rPr>
        <w:t>Continuously evaluate and optimize system performance based on feedback from employees and key performance indicators, striving for continuous enhancement and innovation.</w:t>
      </w:r>
    </w:p>
    <w:p w14:paraId="6CE29801" w14:textId="18C1F5C0" w:rsidR="00A8407B" w:rsidRDefault="00A8407B" w:rsidP="00A8407B">
      <w:pPr>
        <w:pStyle w:val="Heading1"/>
        <w:numPr>
          <w:ilvl w:val="0"/>
          <w:numId w:val="2"/>
        </w:numPr>
        <w:rPr>
          <w:rFonts w:asciiTheme="minorHAnsi" w:eastAsiaTheme="minorEastAsia" w:hAnsiTheme="minorHAnsi" w:cstheme="minorBidi"/>
          <w:color w:val="082A75" w:themeColor="text2"/>
          <w:kern w:val="0"/>
          <w:sz w:val="28"/>
          <w:szCs w:val="22"/>
        </w:rPr>
      </w:pPr>
      <w:r w:rsidRPr="00A8407B">
        <w:rPr>
          <w:rFonts w:asciiTheme="minorHAnsi" w:eastAsiaTheme="minorEastAsia" w:hAnsiTheme="minorHAnsi" w:cstheme="minorBidi"/>
          <w:color w:val="082A75" w:themeColor="text2"/>
          <w:kern w:val="0"/>
          <w:sz w:val="28"/>
          <w:szCs w:val="22"/>
        </w:rPr>
        <w:t>Foster a culture of accountability and empowerment among employees by providing them with the necessary tools and resources to excel in their roles within the ecommerce store.</w:t>
      </w:r>
    </w:p>
    <w:p w14:paraId="1AB920D5" w14:textId="4B2D3E2E" w:rsidR="00A8407B" w:rsidRDefault="00A8407B" w:rsidP="00A8407B">
      <w:pPr>
        <w:pStyle w:val="Heading1"/>
        <w:rPr>
          <w:rFonts w:asciiTheme="minorHAnsi" w:eastAsiaTheme="minorEastAsia" w:hAnsiTheme="minorHAnsi" w:cstheme="minorBidi"/>
          <w:color w:val="082A75" w:themeColor="text2"/>
          <w:kern w:val="0"/>
          <w:sz w:val="28"/>
          <w:szCs w:val="22"/>
        </w:rPr>
      </w:pPr>
    </w:p>
    <w:p w14:paraId="173D5E27" w14:textId="69C0896A" w:rsidR="00A8407B" w:rsidRDefault="00A8407B" w:rsidP="00A8407B">
      <w:pPr>
        <w:pStyle w:val="Heading1"/>
      </w:pPr>
      <w:r w:rsidRPr="00A8407B">
        <w:t>Software Needs:</w:t>
      </w:r>
    </w:p>
    <w:p w14:paraId="1A649C79" w14:textId="116F718C" w:rsidR="00A8407B" w:rsidRPr="004D6A2C" w:rsidRDefault="004D6A2C" w:rsidP="004D6A2C">
      <w:pPr>
        <w:pStyle w:val="Heading1"/>
        <w:numPr>
          <w:ilvl w:val="0"/>
          <w:numId w:val="3"/>
        </w:numPr>
        <w:rPr>
          <w:sz w:val="36"/>
          <w:szCs w:val="36"/>
        </w:rPr>
      </w:pPr>
      <w:r w:rsidRPr="004D6A2C">
        <w:rPr>
          <w:sz w:val="36"/>
          <w:szCs w:val="36"/>
        </w:rPr>
        <w:t>Visual studio</w:t>
      </w:r>
    </w:p>
    <w:p w14:paraId="7B63D31F" w14:textId="4006B537" w:rsidR="004D6A2C" w:rsidRDefault="0065239A" w:rsidP="004D6A2C">
      <w:pPr>
        <w:pStyle w:val="Heading1"/>
        <w:numPr>
          <w:ilvl w:val="0"/>
          <w:numId w:val="3"/>
        </w:numPr>
        <w:rPr>
          <w:sz w:val="36"/>
          <w:szCs w:val="36"/>
        </w:rPr>
      </w:pPr>
      <w:r>
        <w:rPr>
          <w:sz w:val="36"/>
          <w:szCs w:val="36"/>
        </w:rPr>
        <w:t>XAMPP</w:t>
      </w:r>
    </w:p>
    <w:p w14:paraId="25889965" w14:textId="04718000" w:rsidR="004A3C40" w:rsidRDefault="004A3C40" w:rsidP="004A3C40">
      <w:pPr>
        <w:pStyle w:val="Heading1"/>
        <w:rPr>
          <w:sz w:val="36"/>
          <w:szCs w:val="36"/>
        </w:rPr>
      </w:pPr>
    </w:p>
    <w:p w14:paraId="11483E58" w14:textId="75BE22B3" w:rsidR="004A3C40" w:rsidRDefault="004A3C40" w:rsidP="004A3C40">
      <w:pPr>
        <w:pStyle w:val="Heading1"/>
        <w:rPr>
          <w:sz w:val="36"/>
          <w:szCs w:val="36"/>
        </w:rPr>
      </w:pPr>
      <w:r w:rsidRPr="004A3C40">
        <w:t>Hardware</w:t>
      </w:r>
      <w:r>
        <w:rPr>
          <w:sz w:val="36"/>
          <w:szCs w:val="36"/>
        </w:rPr>
        <w:t xml:space="preserve"> </w:t>
      </w:r>
      <w:r w:rsidRPr="004A3C40">
        <w:t>requirements:</w:t>
      </w:r>
    </w:p>
    <w:p w14:paraId="4F65488B" w14:textId="6FFE35E7" w:rsidR="00A8407B" w:rsidRDefault="004A3C40" w:rsidP="004A3C40">
      <w:pPr>
        <w:pStyle w:val="Heading1"/>
        <w:rPr>
          <w:sz w:val="36"/>
          <w:szCs w:val="36"/>
        </w:rPr>
      </w:pPr>
      <w:r>
        <w:rPr>
          <w:sz w:val="36"/>
          <w:szCs w:val="36"/>
        </w:rPr>
        <w:t xml:space="preserve"> It is a web application.</w:t>
      </w:r>
    </w:p>
    <w:p w14:paraId="0666C307" w14:textId="422B50D2" w:rsidR="00C60BD4" w:rsidRDefault="0096083F" w:rsidP="008823F1">
      <w:pPr>
        <w:pStyle w:val="Heading1"/>
        <w:jc w:val="center"/>
        <w:rPr>
          <w:color w:val="FF0000"/>
          <w:sz w:val="36"/>
          <w:szCs w:val="36"/>
          <w:u w:val="single"/>
        </w:rPr>
      </w:pPr>
      <w:r w:rsidRPr="0096083F">
        <w:rPr>
          <w:color w:val="FF0000"/>
          <w:sz w:val="36"/>
          <w:szCs w:val="36"/>
          <w:u w:val="single"/>
        </w:rPr>
        <w:lastRenderedPageBreak/>
        <w:t>STORY BOARD</w:t>
      </w:r>
    </w:p>
    <w:p w14:paraId="12C85552" w14:textId="2A7DD3C7" w:rsidR="00E25C39" w:rsidRDefault="00E25C39" w:rsidP="008823F1">
      <w:pPr>
        <w:pStyle w:val="Heading1"/>
        <w:jc w:val="center"/>
        <w:rPr>
          <w:color w:val="FF0000"/>
          <w:sz w:val="36"/>
          <w:szCs w:val="36"/>
          <w:u w:val="single"/>
        </w:rPr>
      </w:pPr>
    </w:p>
    <w:p w14:paraId="38323A7B" w14:textId="77777777" w:rsidR="00E25C39" w:rsidRDefault="00E25C39" w:rsidP="008823F1">
      <w:pPr>
        <w:pStyle w:val="Heading1"/>
        <w:jc w:val="center"/>
        <w:rPr>
          <w:color w:val="FF0000"/>
          <w:sz w:val="36"/>
          <w:szCs w:val="36"/>
          <w:u w:val="single"/>
        </w:rPr>
      </w:pPr>
    </w:p>
    <w:p w14:paraId="7576E072" w14:textId="4F898868" w:rsidR="0096083F" w:rsidRDefault="0096083F" w:rsidP="0096083F">
      <w:pPr>
        <w:pStyle w:val="Heading1"/>
        <w:rPr>
          <w:noProof/>
          <w:color w:val="FF0000"/>
          <w:sz w:val="36"/>
          <w:szCs w:val="36"/>
          <w:u w:val="single"/>
        </w:rPr>
      </w:pPr>
      <w:r>
        <w:rPr>
          <w:noProof/>
          <w:color w:val="FF0000"/>
          <w:sz w:val="36"/>
          <w:szCs w:val="36"/>
          <w:u w:val="single"/>
        </w:rPr>
        <w:drawing>
          <wp:inline distT="0" distB="0" distL="0" distR="0" wp14:anchorId="0B5FDEB3" wp14:editId="5977CB0D">
            <wp:extent cx="8153400" cy="458628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170098" cy="4595681"/>
                    </a:xfrm>
                    <a:prstGeom prst="rect">
                      <a:avLst/>
                    </a:prstGeom>
                  </pic:spPr>
                </pic:pic>
              </a:graphicData>
            </a:graphic>
          </wp:inline>
        </w:drawing>
      </w:r>
    </w:p>
    <w:p w14:paraId="6A42E81A" w14:textId="23CF23FC" w:rsidR="00E25C39" w:rsidRPr="00E25C39" w:rsidRDefault="00E25C39" w:rsidP="00E25C39"/>
    <w:p w14:paraId="5CA43BA8" w14:textId="23919651" w:rsidR="00E25C39" w:rsidRPr="00E25C39" w:rsidRDefault="00E25C39" w:rsidP="00E25C39"/>
    <w:p w14:paraId="234065B0" w14:textId="7889D69E" w:rsidR="00E25C39" w:rsidRPr="00E25C39" w:rsidRDefault="00E25C39" w:rsidP="00E25C39"/>
    <w:p w14:paraId="5AFB68C1" w14:textId="79EE899A" w:rsidR="00E25C39" w:rsidRPr="00E25C39" w:rsidRDefault="00E25C39" w:rsidP="00E25C39"/>
    <w:p w14:paraId="4F21E2D0" w14:textId="620727CB" w:rsidR="00E25C39" w:rsidRDefault="00E25C39" w:rsidP="00E25C39">
      <w:pPr>
        <w:rPr>
          <w:rFonts w:asciiTheme="majorHAnsi" w:eastAsiaTheme="majorEastAsia" w:hAnsiTheme="majorHAnsi" w:cstheme="majorBidi"/>
          <w:noProof/>
          <w:color w:val="FF0000"/>
          <w:kern w:val="28"/>
          <w:sz w:val="36"/>
          <w:szCs w:val="36"/>
          <w:u w:val="single"/>
        </w:rPr>
      </w:pPr>
    </w:p>
    <w:p w14:paraId="478E759B" w14:textId="78216752" w:rsidR="00E25C39" w:rsidRDefault="00E25C39" w:rsidP="00E25C39">
      <w:pPr>
        <w:tabs>
          <w:tab w:val="left" w:pos="8610"/>
        </w:tabs>
      </w:pPr>
      <w:r>
        <w:tab/>
      </w:r>
    </w:p>
    <w:p w14:paraId="34859C1E" w14:textId="04C2F0F6" w:rsidR="00E25C39" w:rsidRDefault="00E25C39" w:rsidP="00E25C39">
      <w:pPr>
        <w:tabs>
          <w:tab w:val="left" w:pos="8610"/>
        </w:tabs>
      </w:pPr>
    </w:p>
    <w:p w14:paraId="45A2BA79" w14:textId="0ED89B23" w:rsidR="00E25C39" w:rsidRDefault="00E25C39" w:rsidP="00E25C39">
      <w:pPr>
        <w:tabs>
          <w:tab w:val="left" w:pos="8610"/>
        </w:tabs>
      </w:pPr>
    </w:p>
    <w:p w14:paraId="26C445C3" w14:textId="52B51E95" w:rsidR="00E25C39" w:rsidRDefault="00E25C39" w:rsidP="00E25C39">
      <w:pPr>
        <w:tabs>
          <w:tab w:val="left" w:pos="8610"/>
        </w:tabs>
      </w:pPr>
    </w:p>
    <w:p w14:paraId="096324AE" w14:textId="3B82E5ED" w:rsidR="00E25C39" w:rsidRDefault="00E25C39" w:rsidP="00E25C39">
      <w:pPr>
        <w:tabs>
          <w:tab w:val="left" w:pos="8610"/>
        </w:tabs>
      </w:pPr>
    </w:p>
    <w:p w14:paraId="27BB9036" w14:textId="61983CA9" w:rsidR="00E25C39" w:rsidRDefault="00E25C39" w:rsidP="00E25C39">
      <w:pPr>
        <w:tabs>
          <w:tab w:val="left" w:pos="8610"/>
        </w:tabs>
      </w:pPr>
    </w:p>
    <w:p w14:paraId="285BFF74" w14:textId="6C63D9BB" w:rsidR="00E25C39" w:rsidRDefault="00E25C39" w:rsidP="00E25C39">
      <w:pPr>
        <w:tabs>
          <w:tab w:val="left" w:pos="8610"/>
        </w:tabs>
      </w:pPr>
    </w:p>
    <w:p w14:paraId="4DA4DDE8" w14:textId="48E1FA9A" w:rsidR="00E25C39" w:rsidRDefault="00E25C39" w:rsidP="00E25C39">
      <w:pPr>
        <w:tabs>
          <w:tab w:val="left" w:pos="8610"/>
        </w:tabs>
      </w:pPr>
    </w:p>
    <w:p w14:paraId="2057C050" w14:textId="79FA5B92" w:rsidR="00E25C39" w:rsidRDefault="00E25C39" w:rsidP="00E25C39">
      <w:pPr>
        <w:tabs>
          <w:tab w:val="left" w:pos="8610"/>
        </w:tabs>
        <w:rPr>
          <w:noProof/>
        </w:rPr>
      </w:pPr>
      <w:r>
        <w:rPr>
          <w:noProof/>
        </w:rPr>
        <w:drawing>
          <wp:inline distT="0" distB="0" distL="0" distR="0" wp14:anchorId="1B7A33F3" wp14:editId="2C513357">
            <wp:extent cx="759142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7591425" cy="4933950"/>
                    </a:xfrm>
                    <a:prstGeom prst="rect">
                      <a:avLst/>
                    </a:prstGeom>
                  </pic:spPr>
                </pic:pic>
              </a:graphicData>
            </a:graphic>
          </wp:inline>
        </w:drawing>
      </w:r>
    </w:p>
    <w:p w14:paraId="1497D68B" w14:textId="200E588E" w:rsidR="00E25C39" w:rsidRPr="00E25C39" w:rsidRDefault="00E25C39" w:rsidP="00E25C39"/>
    <w:p w14:paraId="6168130E" w14:textId="70AFE742" w:rsidR="00E25C39" w:rsidRPr="00E25C39" w:rsidRDefault="00E25C39" w:rsidP="00E25C39"/>
    <w:p w14:paraId="2747D3C0" w14:textId="0993417F" w:rsidR="00E25C39" w:rsidRPr="00E25C39" w:rsidRDefault="00E25C39" w:rsidP="00E25C39"/>
    <w:p w14:paraId="71446952" w14:textId="688953DD" w:rsidR="00E25C39" w:rsidRPr="00E25C39" w:rsidRDefault="00E25C39" w:rsidP="00E25C39"/>
    <w:p w14:paraId="776346D5" w14:textId="36A15BC1" w:rsidR="00E25C39" w:rsidRDefault="00E25C39" w:rsidP="00E25C39">
      <w:pPr>
        <w:rPr>
          <w:noProof/>
        </w:rPr>
      </w:pPr>
    </w:p>
    <w:p w14:paraId="6749D70C" w14:textId="26C47964" w:rsidR="00E25C39" w:rsidRDefault="00E25C39" w:rsidP="00E25C39">
      <w:pPr>
        <w:tabs>
          <w:tab w:val="left" w:pos="2535"/>
        </w:tabs>
      </w:pPr>
      <w:r>
        <w:tab/>
      </w:r>
    </w:p>
    <w:p w14:paraId="5A71CA0B" w14:textId="5A60E43B" w:rsidR="00E25C39" w:rsidRDefault="00E25C39" w:rsidP="00E25C39">
      <w:pPr>
        <w:tabs>
          <w:tab w:val="left" w:pos="2535"/>
        </w:tabs>
      </w:pPr>
    </w:p>
    <w:p w14:paraId="52209C46" w14:textId="48181866" w:rsidR="00E25C39" w:rsidRDefault="00E25C39" w:rsidP="00E25C39">
      <w:pPr>
        <w:tabs>
          <w:tab w:val="left" w:pos="2535"/>
        </w:tabs>
      </w:pPr>
    </w:p>
    <w:p w14:paraId="5F6CDB44" w14:textId="6E24B437" w:rsidR="00E25C39" w:rsidRDefault="00E25C39" w:rsidP="00E25C39">
      <w:pPr>
        <w:tabs>
          <w:tab w:val="left" w:pos="2535"/>
        </w:tabs>
      </w:pPr>
    </w:p>
    <w:p w14:paraId="11228D22" w14:textId="758CFB3C" w:rsidR="00E25C39" w:rsidRDefault="00E25C39" w:rsidP="00E25C39">
      <w:pPr>
        <w:tabs>
          <w:tab w:val="left" w:pos="2535"/>
        </w:tabs>
      </w:pPr>
    </w:p>
    <w:p w14:paraId="318CDC49" w14:textId="77777777" w:rsidR="00E25C39" w:rsidRDefault="00E25C39" w:rsidP="00E25C39">
      <w:pPr>
        <w:tabs>
          <w:tab w:val="left" w:pos="2535"/>
        </w:tabs>
        <w:rPr>
          <w:noProof/>
        </w:rPr>
      </w:pPr>
    </w:p>
    <w:p w14:paraId="3C8F1B3E" w14:textId="03EBB670" w:rsidR="00E25C39" w:rsidRDefault="00E25C39" w:rsidP="00E25C39">
      <w:pPr>
        <w:tabs>
          <w:tab w:val="left" w:pos="2535"/>
        </w:tabs>
        <w:rPr>
          <w:noProof/>
        </w:rPr>
      </w:pPr>
      <w:r>
        <w:rPr>
          <w:noProof/>
        </w:rPr>
        <w:drawing>
          <wp:inline distT="0" distB="0" distL="0" distR="0" wp14:anchorId="78CB3FE4" wp14:editId="2ABE9C8E">
            <wp:extent cx="6309360" cy="3549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04C298F8" w14:textId="38731100" w:rsidR="00E25C39" w:rsidRPr="00E25C39" w:rsidRDefault="00E25C39" w:rsidP="00E25C39"/>
    <w:p w14:paraId="315FFB9A" w14:textId="4A440B2D" w:rsidR="00E25C39" w:rsidRPr="00E25C39" w:rsidRDefault="00E25C39" w:rsidP="00E25C39"/>
    <w:p w14:paraId="2F6D9B16" w14:textId="1AE35763" w:rsidR="00E25C39" w:rsidRPr="00E25C39" w:rsidRDefault="00E25C39" w:rsidP="00E25C39"/>
    <w:p w14:paraId="1E9C33E1" w14:textId="697EFA14" w:rsidR="00E25C39" w:rsidRPr="00E25C39" w:rsidRDefault="00E25C39" w:rsidP="00E25C39"/>
    <w:p w14:paraId="474CCC13" w14:textId="683DC393" w:rsidR="00E25C39" w:rsidRDefault="00E25C39" w:rsidP="00E25C39">
      <w:pPr>
        <w:rPr>
          <w:noProof/>
        </w:rPr>
      </w:pPr>
    </w:p>
    <w:p w14:paraId="2484D3F8" w14:textId="0C16071A" w:rsidR="00E25C39" w:rsidRDefault="00E25C39" w:rsidP="00E25C39">
      <w:pPr>
        <w:tabs>
          <w:tab w:val="left" w:pos="3180"/>
        </w:tabs>
      </w:pPr>
      <w:r>
        <w:tab/>
      </w:r>
    </w:p>
    <w:p w14:paraId="441B2FD6" w14:textId="6206F1D7" w:rsidR="00E25C39" w:rsidRDefault="00E25C39" w:rsidP="00E25C39">
      <w:pPr>
        <w:tabs>
          <w:tab w:val="left" w:pos="3180"/>
        </w:tabs>
      </w:pPr>
    </w:p>
    <w:p w14:paraId="3F78C1C9" w14:textId="16AF1F74" w:rsidR="00E25C39" w:rsidRDefault="00E25C39" w:rsidP="00E25C39">
      <w:pPr>
        <w:tabs>
          <w:tab w:val="left" w:pos="3180"/>
        </w:tabs>
      </w:pPr>
    </w:p>
    <w:p w14:paraId="57565A0A" w14:textId="26C9149D" w:rsidR="00E25C39" w:rsidRDefault="00E25C39" w:rsidP="00E25C39">
      <w:pPr>
        <w:tabs>
          <w:tab w:val="left" w:pos="3180"/>
        </w:tabs>
      </w:pPr>
    </w:p>
    <w:p w14:paraId="0B28A2DB" w14:textId="30FC5A8A" w:rsidR="00E25C39" w:rsidRDefault="00E25C39" w:rsidP="00E25C39">
      <w:pPr>
        <w:tabs>
          <w:tab w:val="left" w:pos="3180"/>
        </w:tabs>
      </w:pPr>
    </w:p>
    <w:p w14:paraId="5C2A35B3" w14:textId="5A5AFE80" w:rsidR="00E25C39" w:rsidRDefault="00E25C39" w:rsidP="00E25C39">
      <w:pPr>
        <w:tabs>
          <w:tab w:val="left" w:pos="3180"/>
        </w:tabs>
      </w:pPr>
    </w:p>
    <w:p w14:paraId="6FE2529B" w14:textId="588809E8" w:rsidR="00E25C39" w:rsidRDefault="00E25C39" w:rsidP="00E25C39">
      <w:pPr>
        <w:tabs>
          <w:tab w:val="left" w:pos="3180"/>
        </w:tabs>
      </w:pPr>
    </w:p>
    <w:p w14:paraId="75F0DE06" w14:textId="05B54C98" w:rsidR="00E25C39" w:rsidRDefault="00E25C39" w:rsidP="00E25C39">
      <w:pPr>
        <w:tabs>
          <w:tab w:val="left" w:pos="3180"/>
        </w:tabs>
      </w:pPr>
    </w:p>
    <w:p w14:paraId="17480803" w14:textId="416815AF" w:rsidR="009B25C4" w:rsidRDefault="009B25C4" w:rsidP="00E25C39">
      <w:pPr>
        <w:tabs>
          <w:tab w:val="left" w:pos="3180"/>
        </w:tabs>
      </w:pPr>
    </w:p>
    <w:p w14:paraId="5114B610" w14:textId="22995556" w:rsidR="009B25C4" w:rsidRDefault="009B25C4" w:rsidP="00E25C39">
      <w:pPr>
        <w:tabs>
          <w:tab w:val="left" w:pos="3180"/>
        </w:tabs>
      </w:pPr>
    </w:p>
    <w:p w14:paraId="6F6B8FB1" w14:textId="0C747623" w:rsidR="009B25C4" w:rsidRDefault="009B25C4" w:rsidP="00E25C39">
      <w:pPr>
        <w:tabs>
          <w:tab w:val="left" w:pos="3180"/>
        </w:tabs>
      </w:pPr>
    </w:p>
    <w:p w14:paraId="6AE4C181" w14:textId="64E052D2" w:rsidR="009B25C4" w:rsidRDefault="009B25C4" w:rsidP="00E25C39">
      <w:pPr>
        <w:tabs>
          <w:tab w:val="left" w:pos="3180"/>
        </w:tabs>
      </w:pPr>
    </w:p>
    <w:p w14:paraId="0CD61DEE" w14:textId="0D46EC8F" w:rsidR="009B25C4" w:rsidRDefault="009B25C4" w:rsidP="00E25C39">
      <w:pPr>
        <w:tabs>
          <w:tab w:val="left" w:pos="3180"/>
        </w:tabs>
      </w:pPr>
    </w:p>
    <w:p w14:paraId="74EDED28" w14:textId="0C26BD80" w:rsidR="009B25C4" w:rsidRDefault="009B25C4" w:rsidP="00E25C39">
      <w:pPr>
        <w:tabs>
          <w:tab w:val="left" w:pos="3180"/>
        </w:tabs>
      </w:pPr>
      <w:r>
        <w:rPr>
          <w:noProof/>
        </w:rPr>
        <w:lastRenderedPageBreak/>
        <w:drawing>
          <wp:inline distT="0" distB="0" distL="0" distR="0" wp14:anchorId="4540814F" wp14:editId="4E4BFD19">
            <wp:extent cx="8720455" cy="6543675"/>
            <wp:effectExtent l="0" t="0" r="444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a:extLst>
                        <a:ext uri="{28A0092B-C50C-407E-A947-70E740481C1C}">
                          <a14:useLocalDpi xmlns:a14="http://schemas.microsoft.com/office/drawing/2010/main" val="0"/>
                        </a:ext>
                      </a:extLst>
                    </a:blip>
                    <a:stretch>
                      <a:fillRect/>
                    </a:stretch>
                  </pic:blipFill>
                  <pic:spPr>
                    <a:xfrm>
                      <a:off x="0" y="0"/>
                      <a:ext cx="8724912" cy="6547019"/>
                    </a:xfrm>
                    <a:prstGeom prst="rect">
                      <a:avLst/>
                    </a:prstGeom>
                  </pic:spPr>
                </pic:pic>
              </a:graphicData>
            </a:graphic>
          </wp:inline>
        </w:drawing>
      </w:r>
    </w:p>
    <w:p w14:paraId="0C11A2CD" w14:textId="1B9F5529" w:rsidR="00E25C39" w:rsidRDefault="00E25C39" w:rsidP="00E25C39">
      <w:pPr>
        <w:tabs>
          <w:tab w:val="left" w:pos="3180"/>
        </w:tabs>
      </w:pPr>
    </w:p>
    <w:p w14:paraId="4A92D2B2" w14:textId="623AF4E1" w:rsidR="00E25C39" w:rsidRDefault="00AD44B5" w:rsidP="00E25C39">
      <w:pPr>
        <w:tabs>
          <w:tab w:val="left" w:pos="3180"/>
        </w:tabs>
      </w:pPr>
      <w:r>
        <w:rPr>
          <w:noProof/>
        </w:rPr>
        <w:lastRenderedPageBreak/>
        <w:drawing>
          <wp:inline distT="0" distB="0" distL="0" distR="0" wp14:anchorId="0AD156ED" wp14:editId="34138BA4">
            <wp:extent cx="7722082" cy="61436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5">
                      <a:extLst>
                        <a:ext uri="{28A0092B-C50C-407E-A947-70E740481C1C}">
                          <a14:useLocalDpi xmlns:a14="http://schemas.microsoft.com/office/drawing/2010/main" val="0"/>
                        </a:ext>
                      </a:extLst>
                    </a:blip>
                    <a:stretch>
                      <a:fillRect/>
                    </a:stretch>
                  </pic:blipFill>
                  <pic:spPr>
                    <a:xfrm>
                      <a:off x="0" y="0"/>
                      <a:ext cx="7726613" cy="6147230"/>
                    </a:xfrm>
                    <a:prstGeom prst="rect">
                      <a:avLst/>
                    </a:prstGeom>
                  </pic:spPr>
                </pic:pic>
              </a:graphicData>
            </a:graphic>
          </wp:inline>
        </w:drawing>
      </w:r>
    </w:p>
    <w:p w14:paraId="77BC0A81" w14:textId="03EBF712" w:rsidR="00E25C39" w:rsidRDefault="00E25C39" w:rsidP="00E25C39">
      <w:pPr>
        <w:tabs>
          <w:tab w:val="left" w:pos="3180"/>
        </w:tabs>
      </w:pPr>
    </w:p>
    <w:p w14:paraId="0E7218ED" w14:textId="4A32F618" w:rsidR="00E25C39" w:rsidRDefault="00E25C39" w:rsidP="00E25C39">
      <w:pPr>
        <w:tabs>
          <w:tab w:val="left" w:pos="3180"/>
        </w:tabs>
      </w:pPr>
    </w:p>
    <w:p w14:paraId="2017C0D3" w14:textId="4A4D2AC7" w:rsidR="00E25C39" w:rsidRDefault="00E25C39" w:rsidP="00E25C39">
      <w:pPr>
        <w:tabs>
          <w:tab w:val="left" w:pos="3180"/>
        </w:tabs>
      </w:pPr>
    </w:p>
    <w:p w14:paraId="0D6F031E" w14:textId="76D73BCF" w:rsidR="00E25C39" w:rsidRDefault="00E25C39" w:rsidP="00E25C39">
      <w:pPr>
        <w:tabs>
          <w:tab w:val="left" w:pos="3180"/>
        </w:tabs>
      </w:pPr>
    </w:p>
    <w:p w14:paraId="3A1E70F5" w14:textId="17A8C70D" w:rsidR="00E25C39" w:rsidRDefault="00E25C39" w:rsidP="00E25C39">
      <w:pPr>
        <w:tabs>
          <w:tab w:val="left" w:pos="3180"/>
        </w:tabs>
        <w:rPr>
          <w:noProof/>
        </w:rPr>
      </w:pPr>
      <w:r>
        <w:rPr>
          <w:noProof/>
        </w:rPr>
        <w:lastRenderedPageBreak/>
        <w:drawing>
          <wp:inline distT="0" distB="0" distL="0" distR="0" wp14:anchorId="5F2AFA2C" wp14:editId="38C27900">
            <wp:extent cx="6838950" cy="4333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38950" cy="4333875"/>
                    </a:xfrm>
                    <a:prstGeom prst="rect">
                      <a:avLst/>
                    </a:prstGeom>
                  </pic:spPr>
                </pic:pic>
              </a:graphicData>
            </a:graphic>
          </wp:inline>
        </w:drawing>
      </w:r>
    </w:p>
    <w:p w14:paraId="40E8ED3A" w14:textId="42E1AA0E" w:rsidR="00E25C39" w:rsidRPr="00E25C39" w:rsidRDefault="00E25C39" w:rsidP="00E25C39"/>
    <w:p w14:paraId="6645A8B6" w14:textId="19662EDA" w:rsidR="00E25C39" w:rsidRPr="00E25C39" w:rsidRDefault="00E25C39" w:rsidP="00E25C39"/>
    <w:p w14:paraId="002027C8" w14:textId="6CA2DB2D" w:rsidR="00E25C39" w:rsidRPr="00E25C39" w:rsidRDefault="00E25C39" w:rsidP="00E25C39"/>
    <w:p w14:paraId="3EBF3E0B" w14:textId="49BBF50D" w:rsidR="00E25C39" w:rsidRPr="00E25C39" w:rsidRDefault="00E25C39" w:rsidP="00E25C39"/>
    <w:p w14:paraId="4AB4D162" w14:textId="15D17864" w:rsidR="00E25C39" w:rsidRPr="00E25C39" w:rsidRDefault="00E25C39" w:rsidP="00E25C39"/>
    <w:p w14:paraId="20045B5D" w14:textId="6231B9C1" w:rsidR="00E25C39" w:rsidRPr="00E25C39" w:rsidRDefault="00E25C39" w:rsidP="00E25C39"/>
    <w:p w14:paraId="28AFF915" w14:textId="01F3578D" w:rsidR="00E25C39" w:rsidRPr="00E25C39" w:rsidRDefault="00E25C39" w:rsidP="00E25C39"/>
    <w:p w14:paraId="6F72632F" w14:textId="1253ED4D" w:rsidR="00E25C39" w:rsidRPr="00E25C39" w:rsidRDefault="00E25C39" w:rsidP="00E25C39"/>
    <w:p w14:paraId="38C36AAE" w14:textId="3BE06888" w:rsidR="00E25C39" w:rsidRPr="00E25C39" w:rsidRDefault="00E25C39" w:rsidP="00E25C39"/>
    <w:p w14:paraId="2B1702A6" w14:textId="2CCD5A98" w:rsidR="00E25C39" w:rsidRDefault="00E25C39" w:rsidP="00E25C39">
      <w:pPr>
        <w:rPr>
          <w:noProof/>
        </w:rPr>
      </w:pPr>
    </w:p>
    <w:p w14:paraId="5D194D36" w14:textId="4AC5932E" w:rsidR="00E25C39" w:rsidRDefault="00E25C39" w:rsidP="00E25C39">
      <w:pPr>
        <w:tabs>
          <w:tab w:val="left" w:pos="1335"/>
        </w:tabs>
      </w:pPr>
      <w:r>
        <w:tab/>
      </w:r>
    </w:p>
    <w:p w14:paraId="18AC2314" w14:textId="1ECA882A" w:rsidR="00E25C39" w:rsidRDefault="00E25C39" w:rsidP="00E25C39">
      <w:pPr>
        <w:tabs>
          <w:tab w:val="left" w:pos="1335"/>
        </w:tabs>
      </w:pPr>
    </w:p>
    <w:p w14:paraId="5AD67B30" w14:textId="7140C8A9" w:rsidR="00E25C39" w:rsidRDefault="00E25C39" w:rsidP="00E25C39">
      <w:pPr>
        <w:tabs>
          <w:tab w:val="left" w:pos="1335"/>
        </w:tabs>
      </w:pPr>
    </w:p>
    <w:p w14:paraId="5D5EEEA2" w14:textId="1DF5A4C8" w:rsidR="00E25C39" w:rsidRDefault="00E25C39" w:rsidP="00E25C39">
      <w:pPr>
        <w:tabs>
          <w:tab w:val="left" w:pos="1335"/>
        </w:tabs>
      </w:pPr>
    </w:p>
    <w:p w14:paraId="73BF3DA8" w14:textId="0AAD4E4B" w:rsidR="00E25C39" w:rsidRDefault="00E25C39" w:rsidP="00E25C39">
      <w:pPr>
        <w:tabs>
          <w:tab w:val="left" w:pos="1335"/>
        </w:tabs>
      </w:pPr>
    </w:p>
    <w:p w14:paraId="35A15B41" w14:textId="0A369572" w:rsidR="00E25C39" w:rsidRDefault="00E25C39" w:rsidP="00E25C39">
      <w:pPr>
        <w:tabs>
          <w:tab w:val="left" w:pos="1335"/>
        </w:tabs>
      </w:pPr>
    </w:p>
    <w:p w14:paraId="6B0FFF2B" w14:textId="608B2110" w:rsidR="00E25C39" w:rsidRDefault="00E25C39" w:rsidP="00E25C39">
      <w:pPr>
        <w:tabs>
          <w:tab w:val="left" w:pos="1335"/>
        </w:tabs>
        <w:rPr>
          <w:noProof/>
        </w:rPr>
      </w:pPr>
      <w:r>
        <w:rPr>
          <w:noProof/>
        </w:rPr>
        <w:lastRenderedPageBreak/>
        <w:drawing>
          <wp:inline distT="0" distB="0" distL="0" distR="0" wp14:anchorId="7BD1A661" wp14:editId="3B6107BC">
            <wp:extent cx="6534150" cy="4162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34150" cy="4162425"/>
                    </a:xfrm>
                    <a:prstGeom prst="rect">
                      <a:avLst/>
                    </a:prstGeom>
                  </pic:spPr>
                </pic:pic>
              </a:graphicData>
            </a:graphic>
          </wp:inline>
        </w:drawing>
      </w:r>
    </w:p>
    <w:p w14:paraId="548051C8" w14:textId="59CE3FDE" w:rsidR="00B84E7D" w:rsidRPr="00B84E7D" w:rsidRDefault="00B84E7D" w:rsidP="00B84E7D"/>
    <w:p w14:paraId="58751C29" w14:textId="1FC63C0B" w:rsidR="00B84E7D" w:rsidRPr="00B84E7D" w:rsidRDefault="00B84E7D" w:rsidP="00B84E7D"/>
    <w:p w14:paraId="12FA4219" w14:textId="25C6733A" w:rsidR="00B84E7D" w:rsidRPr="00B84E7D" w:rsidRDefault="00B84E7D" w:rsidP="00B84E7D"/>
    <w:p w14:paraId="493F501C" w14:textId="1CF12C6C" w:rsidR="00B84E7D" w:rsidRPr="00B84E7D" w:rsidRDefault="00B84E7D" w:rsidP="00B84E7D"/>
    <w:p w14:paraId="6B41F470" w14:textId="5C4B5848" w:rsidR="00B84E7D" w:rsidRPr="00B84E7D" w:rsidRDefault="00B84E7D" w:rsidP="00B84E7D"/>
    <w:p w14:paraId="5186BC10" w14:textId="38E99FF5" w:rsidR="00B84E7D" w:rsidRPr="00B84E7D" w:rsidRDefault="00B84E7D" w:rsidP="00B84E7D"/>
    <w:p w14:paraId="75AA544A" w14:textId="2270965E" w:rsidR="00B84E7D" w:rsidRPr="00B84E7D" w:rsidRDefault="00B84E7D" w:rsidP="00B84E7D"/>
    <w:p w14:paraId="544554D0" w14:textId="02D3800A" w:rsidR="00B84E7D" w:rsidRPr="00B84E7D" w:rsidRDefault="00B84E7D" w:rsidP="00B84E7D"/>
    <w:p w14:paraId="06E3B642" w14:textId="68D3C56A" w:rsidR="00B84E7D" w:rsidRPr="00B84E7D" w:rsidRDefault="00B84E7D" w:rsidP="00B84E7D"/>
    <w:p w14:paraId="1F495043" w14:textId="5A98DFF2" w:rsidR="00B84E7D" w:rsidRPr="00B84E7D" w:rsidRDefault="00B84E7D" w:rsidP="00B84E7D"/>
    <w:p w14:paraId="35D43D4D" w14:textId="2A408C83" w:rsidR="00B84E7D" w:rsidRPr="00B84E7D" w:rsidRDefault="00B84E7D" w:rsidP="00B84E7D"/>
    <w:p w14:paraId="095B59C1" w14:textId="108F04A0" w:rsidR="00B84E7D" w:rsidRDefault="00B84E7D" w:rsidP="00B84E7D">
      <w:pPr>
        <w:rPr>
          <w:noProof/>
        </w:rPr>
      </w:pPr>
    </w:p>
    <w:p w14:paraId="59B13ADA" w14:textId="464E05F1" w:rsidR="00B84E7D" w:rsidRDefault="00B84E7D" w:rsidP="00B84E7D">
      <w:pPr>
        <w:tabs>
          <w:tab w:val="left" w:pos="2010"/>
        </w:tabs>
      </w:pPr>
      <w:r>
        <w:tab/>
      </w:r>
    </w:p>
    <w:p w14:paraId="3A46C817" w14:textId="4876F684" w:rsidR="00B84E7D" w:rsidRDefault="00B84E7D" w:rsidP="00B84E7D">
      <w:pPr>
        <w:tabs>
          <w:tab w:val="left" w:pos="2010"/>
        </w:tabs>
      </w:pPr>
    </w:p>
    <w:p w14:paraId="16DC0FD4" w14:textId="135804BF" w:rsidR="00B84E7D" w:rsidRDefault="00B84E7D" w:rsidP="00B84E7D">
      <w:pPr>
        <w:tabs>
          <w:tab w:val="left" w:pos="2010"/>
        </w:tabs>
      </w:pPr>
    </w:p>
    <w:p w14:paraId="32BAC6DD" w14:textId="426BDDF5" w:rsidR="00B84E7D" w:rsidRDefault="00B84E7D" w:rsidP="00B84E7D">
      <w:pPr>
        <w:tabs>
          <w:tab w:val="left" w:pos="2010"/>
        </w:tabs>
      </w:pPr>
    </w:p>
    <w:p w14:paraId="3F2ED965" w14:textId="476087E0" w:rsidR="00B84E7D" w:rsidRDefault="00B84E7D" w:rsidP="00B84E7D">
      <w:pPr>
        <w:tabs>
          <w:tab w:val="left" w:pos="2010"/>
        </w:tabs>
        <w:rPr>
          <w:noProof/>
        </w:rPr>
      </w:pPr>
      <w:r>
        <w:rPr>
          <w:noProof/>
        </w:rPr>
        <w:lastRenderedPageBreak/>
        <w:drawing>
          <wp:inline distT="0" distB="0" distL="0" distR="0" wp14:anchorId="45865B9A" wp14:editId="686D6249">
            <wp:extent cx="6896100" cy="4429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96100" cy="4429125"/>
                    </a:xfrm>
                    <a:prstGeom prst="rect">
                      <a:avLst/>
                    </a:prstGeom>
                  </pic:spPr>
                </pic:pic>
              </a:graphicData>
            </a:graphic>
          </wp:inline>
        </w:drawing>
      </w:r>
    </w:p>
    <w:p w14:paraId="5D4971CB" w14:textId="659F5548" w:rsidR="00B84E7D" w:rsidRPr="00B84E7D" w:rsidRDefault="00B84E7D" w:rsidP="00B84E7D"/>
    <w:p w14:paraId="2C979183" w14:textId="4DB606B6" w:rsidR="00B84E7D" w:rsidRPr="00B84E7D" w:rsidRDefault="00B84E7D" w:rsidP="00B84E7D"/>
    <w:p w14:paraId="5B2C4FD4" w14:textId="4DFF5E71" w:rsidR="00B84E7D" w:rsidRPr="00B84E7D" w:rsidRDefault="00B84E7D" w:rsidP="00B84E7D"/>
    <w:p w14:paraId="58D6FA81" w14:textId="4A54FE74" w:rsidR="00B84E7D" w:rsidRPr="00B84E7D" w:rsidRDefault="00B84E7D" w:rsidP="00B84E7D"/>
    <w:p w14:paraId="39B28EF1" w14:textId="1222957C" w:rsidR="00B84E7D" w:rsidRPr="00B84E7D" w:rsidRDefault="00B84E7D" w:rsidP="00B84E7D"/>
    <w:p w14:paraId="53CD7908" w14:textId="0CA91096" w:rsidR="00B84E7D" w:rsidRPr="00B84E7D" w:rsidRDefault="00B84E7D" w:rsidP="00B84E7D"/>
    <w:p w14:paraId="4CEDF474" w14:textId="5FC7D530" w:rsidR="00B84E7D" w:rsidRPr="00B84E7D" w:rsidRDefault="00B84E7D" w:rsidP="00B84E7D"/>
    <w:p w14:paraId="104A847B" w14:textId="15C927B2" w:rsidR="00B84E7D" w:rsidRPr="00B84E7D" w:rsidRDefault="00B84E7D" w:rsidP="00B84E7D"/>
    <w:p w14:paraId="6104964D" w14:textId="0807027C" w:rsidR="00B84E7D" w:rsidRPr="00B84E7D" w:rsidRDefault="00B84E7D" w:rsidP="00B84E7D"/>
    <w:p w14:paraId="0FF701DA" w14:textId="120EC185" w:rsidR="00B84E7D" w:rsidRPr="00B84E7D" w:rsidRDefault="00B84E7D" w:rsidP="00B84E7D"/>
    <w:p w14:paraId="5B22BD11" w14:textId="5EBC2664" w:rsidR="00B84E7D" w:rsidRPr="00B84E7D" w:rsidRDefault="00B84E7D" w:rsidP="00B84E7D"/>
    <w:p w14:paraId="7319B5C6" w14:textId="3C5F58E7" w:rsidR="00B84E7D" w:rsidRDefault="00B84E7D" w:rsidP="00B84E7D">
      <w:pPr>
        <w:rPr>
          <w:noProof/>
        </w:rPr>
      </w:pPr>
    </w:p>
    <w:p w14:paraId="30E26604" w14:textId="787087F5" w:rsidR="00B84E7D" w:rsidRDefault="00B84E7D" w:rsidP="00B84E7D">
      <w:pPr>
        <w:ind w:firstLine="720"/>
      </w:pPr>
    </w:p>
    <w:p w14:paraId="101CC069" w14:textId="3A0E401B" w:rsidR="00B84E7D" w:rsidRDefault="00B84E7D" w:rsidP="00B84E7D">
      <w:pPr>
        <w:ind w:firstLine="720"/>
      </w:pPr>
    </w:p>
    <w:p w14:paraId="4FBE1BFB" w14:textId="4B4453A9" w:rsidR="00B84E7D" w:rsidRDefault="00B84E7D" w:rsidP="00B84E7D">
      <w:pPr>
        <w:ind w:firstLine="720"/>
      </w:pPr>
    </w:p>
    <w:p w14:paraId="174A4E51" w14:textId="18AB3DB0" w:rsidR="00B84E7D" w:rsidRDefault="00B84E7D" w:rsidP="00B84E7D">
      <w:pPr>
        <w:ind w:firstLine="720"/>
      </w:pPr>
    </w:p>
    <w:p w14:paraId="7C6A4E9E" w14:textId="75E421FC" w:rsidR="00B84E7D" w:rsidRDefault="00B84E7D" w:rsidP="00B84E7D">
      <w:pPr>
        <w:ind w:firstLine="720"/>
        <w:rPr>
          <w:noProof/>
        </w:rPr>
      </w:pPr>
      <w:r>
        <w:rPr>
          <w:noProof/>
        </w:rPr>
        <w:lastRenderedPageBreak/>
        <w:drawing>
          <wp:inline distT="0" distB="0" distL="0" distR="0" wp14:anchorId="28443AD1" wp14:editId="349FEA16">
            <wp:extent cx="6671310" cy="461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6671310" cy="4610100"/>
                    </a:xfrm>
                    <a:prstGeom prst="rect">
                      <a:avLst/>
                    </a:prstGeom>
                  </pic:spPr>
                </pic:pic>
              </a:graphicData>
            </a:graphic>
          </wp:inline>
        </w:drawing>
      </w:r>
    </w:p>
    <w:p w14:paraId="4BF8B223" w14:textId="1ED6D0A5" w:rsidR="00B84E7D" w:rsidRPr="00B84E7D" w:rsidRDefault="00B84E7D" w:rsidP="00B84E7D"/>
    <w:p w14:paraId="320EFAF2" w14:textId="03BDE7D1" w:rsidR="00B84E7D" w:rsidRPr="00B84E7D" w:rsidRDefault="00B84E7D" w:rsidP="00B84E7D"/>
    <w:p w14:paraId="2772DE7F" w14:textId="7CCE6FFF" w:rsidR="00B84E7D" w:rsidRPr="00B84E7D" w:rsidRDefault="00B84E7D" w:rsidP="00B84E7D"/>
    <w:p w14:paraId="16AB7CE1" w14:textId="4BE2854D" w:rsidR="00B84E7D" w:rsidRPr="00B84E7D" w:rsidRDefault="00B84E7D" w:rsidP="00B84E7D"/>
    <w:p w14:paraId="4C20B257" w14:textId="1D668581" w:rsidR="00B84E7D" w:rsidRPr="00B84E7D" w:rsidRDefault="00B84E7D" w:rsidP="00B84E7D"/>
    <w:p w14:paraId="011C6DCC" w14:textId="3AACECF9" w:rsidR="00B84E7D" w:rsidRPr="00B84E7D" w:rsidRDefault="00B84E7D" w:rsidP="00B84E7D"/>
    <w:p w14:paraId="170BD956" w14:textId="3C9D851F" w:rsidR="00B84E7D" w:rsidRPr="00B84E7D" w:rsidRDefault="00B84E7D" w:rsidP="00B84E7D"/>
    <w:p w14:paraId="0208B7AE" w14:textId="237B3148" w:rsidR="00B84E7D" w:rsidRPr="00B84E7D" w:rsidRDefault="00B84E7D" w:rsidP="00B84E7D"/>
    <w:p w14:paraId="481E4AEF" w14:textId="4D2D9102" w:rsidR="00B84E7D" w:rsidRPr="00B84E7D" w:rsidRDefault="00B84E7D" w:rsidP="00B84E7D"/>
    <w:p w14:paraId="6820DFED" w14:textId="503B7E02" w:rsidR="00B84E7D" w:rsidRPr="00B84E7D" w:rsidRDefault="00B84E7D" w:rsidP="00B84E7D"/>
    <w:p w14:paraId="155DF6AF" w14:textId="50CD56E3" w:rsidR="00B84E7D" w:rsidRPr="00B84E7D" w:rsidRDefault="00B84E7D" w:rsidP="00B84E7D"/>
    <w:p w14:paraId="708B2EF5" w14:textId="26956DCF" w:rsidR="00B84E7D" w:rsidRDefault="00B84E7D" w:rsidP="00B84E7D">
      <w:pPr>
        <w:rPr>
          <w:noProof/>
        </w:rPr>
      </w:pPr>
    </w:p>
    <w:p w14:paraId="4DA25AF7" w14:textId="5BC1B126" w:rsidR="00B84E7D" w:rsidRDefault="00B84E7D" w:rsidP="00B84E7D">
      <w:pPr>
        <w:tabs>
          <w:tab w:val="left" w:pos="1845"/>
        </w:tabs>
      </w:pPr>
      <w:r>
        <w:tab/>
      </w:r>
    </w:p>
    <w:p w14:paraId="30B5D520" w14:textId="4ABDE9B1" w:rsidR="00B84E7D" w:rsidRDefault="00B84E7D" w:rsidP="00B84E7D">
      <w:pPr>
        <w:tabs>
          <w:tab w:val="left" w:pos="1845"/>
        </w:tabs>
      </w:pPr>
    </w:p>
    <w:p w14:paraId="72BB0690" w14:textId="0BF7A54C" w:rsidR="00B84E7D" w:rsidRDefault="00B84E7D" w:rsidP="00B84E7D">
      <w:pPr>
        <w:tabs>
          <w:tab w:val="left" w:pos="1845"/>
        </w:tabs>
      </w:pPr>
    </w:p>
    <w:p w14:paraId="368D0623" w14:textId="00904D0A" w:rsidR="00B84E7D" w:rsidRDefault="00B84E7D" w:rsidP="00B84E7D">
      <w:pPr>
        <w:tabs>
          <w:tab w:val="left" w:pos="1845"/>
        </w:tabs>
        <w:rPr>
          <w:noProof/>
        </w:rPr>
      </w:pPr>
      <w:r>
        <w:rPr>
          <w:noProof/>
        </w:rPr>
        <w:lastRenderedPageBreak/>
        <w:drawing>
          <wp:inline distT="0" distB="0" distL="0" distR="0" wp14:anchorId="71A16EC1" wp14:editId="6C11C3C5">
            <wp:extent cx="6677025" cy="4800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6677025" cy="4800600"/>
                    </a:xfrm>
                    <a:prstGeom prst="rect">
                      <a:avLst/>
                    </a:prstGeom>
                  </pic:spPr>
                </pic:pic>
              </a:graphicData>
            </a:graphic>
          </wp:inline>
        </w:drawing>
      </w:r>
    </w:p>
    <w:p w14:paraId="3AE82CDC" w14:textId="780DBE8C" w:rsidR="00B84E7D" w:rsidRPr="00B84E7D" w:rsidRDefault="00B84E7D" w:rsidP="00B84E7D"/>
    <w:p w14:paraId="4254093B" w14:textId="2CF2E664" w:rsidR="00B84E7D" w:rsidRPr="00B84E7D" w:rsidRDefault="00B84E7D" w:rsidP="00B84E7D"/>
    <w:p w14:paraId="7D7D4884" w14:textId="4A53E704" w:rsidR="00B84E7D" w:rsidRPr="00B84E7D" w:rsidRDefault="00B84E7D" w:rsidP="00B84E7D"/>
    <w:p w14:paraId="0FD2500F" w14:textId="12560D7E" w:rsidR="00B84E7D" w:rsidRPr="00B84E7D" w:rsidRDefault="00B84E7D" w:rsidP="00B84E7D"/>
    <w:p w14:paraId="0A505D8A" w14:textId="4821248A" w:rsidR="00B84E7D" w:rsidRPr="00B84E7D" w:rsidRDefault="00B84E7D" w:rsidP="00B84E7D"/>
    <w:p w14:paraId="3A839ED2" w14:textId="6670AC36" w:rsidR="00B84E7D" w:rsidRPr="00B84E7D" w:rsidRDefault="00B84E7D" w:rsidP="00B84E7D"/>
    <w:p w14:paraId="0B8B903A" w14:textId="0428B72C" w:rsidR="00B84E7D" w:rsidRPr="00B84E7D" w:rsidRDefault="00B84E7D" w:rsidP="00B84E7D"/>
    <w:p w14:paraId="2907CC02" w14:textId="2B2A24F8" w:rsidR="00B84E7D" w:rsidRPr="00B84E7D" w:rsidRDefault="00B84E7D" w:rsidP="00B84E7D"/>
    <w:p w14:paraId="0AD9196F" w14:textId="45B17AE9" w:rsidR="00B84E7D" w:rsidRPr="00B84E7D" w:rsidRDefault="00B84E7D" w:rsidP="00B84E7D"/>
    <w:p w14:paraId="44C51057" w14:textId="5710AF53" w:rsidR="00B84E7D" w:rsidRPr="00B84E7D" w:rsidRDefault="00B84E7D" w:rsidP="00B84E7D"/>
    <w:p w14:paraId="3622D533" w14:textId="7159DB64" w:rsidR="00B84E7D" w:rsidRPr="00B84E7D" w:rsidRDefault="00B84E7D" w:rsidP="00B84E7D"/>
    <w:p w14:paraId="1F4291AD" w14:textId="57DB678C" w:rsidR="00B84E7D" w:rsidRDefault="00B84E7D" w:rsidP="00B84E7D">
      <w:pPr>
        <w:rPr>
          <w:noProof/>
        </w:rPr>
      </w:pPr>
    </w:p>
    <w:p w14:paraId="17204D90" w14:textId="039D3D32" w:rsidR="00B84E7D" w:rsidRDefault="00B84E7D" w:rsidP="00B84E7D">
      <w:pPr>
        <w:tabs>
          <w:tab w:val="left" w:pos="1065"/>
        </w:tabs>
      </w:pPr>
      <w:r>
        <w:tab/>
      </w:r>
    </w:p>
    <w:p w14:paraId="4241479C" w14:textId="5D64F819" w:rsidR="00B84E7D" w:rsidRDefault="00B84E7D" w:rsidP="00B84E7D">
      <w:pPr>
        <w:tabs>
          <w:tab w:val="left" w:pos="1065"/>
        </w:tabs>
      </w:pPr>
    </w:p>
    <w:p w14:paraId="058EBB6A" w14:textId="25D01600" w:rsidR="00B84E7D" w:rsidRDefault="00B84E7D" w:rsidP="00B84E7D">
      <w:pPr>
        <w:tabs>
          <w:tab w:val="left" w:pos="1065"/>
        </w:tabs>
        <w:rPr>
          <w:noProof/>
        </w:rPr>
      </w:pPr>
      <w:r>
        <w:rPr>
          <w:noProof/>
        </w:rPr>
        <w:lastRenderedPageBreak/>
        <w:drawing>
          <wp:inline distT="0" distB="0" distL="0" distR="0" wp14:anchorId="1C6EEC99" wp14:editId="707724EA">
            <wp:extent cx="6309360" cy="35490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3AE8D48B" w14:textId="112EAA79" w:rsidR="00B84E7D" w:rsidRPr="00B84E7D" w:rsidRDefault="00B84E7D" w:rsidP="00B84E7D"/>
    <w:p w14:paraId="464E8C7E" w14:textId="4E70A1E1" w:rsidR="00B84E7D" w:rsidRPr="00B84E7D" w:rsidRDefault="00B84E7D" w:rsidP="00B84E7D"/>
    <w:p w14:paraId="51FF01FD" w14:textId="3EFC2B2A" w:rsidR="00B84E7D" w:rsidRPr="00B84E7D" w:rsidRDefault="00B84E7D" w:rsidP="00B84E7D"/>
    <w:p w14:paraId="6B10C571" w14:textId="7D73826C" w:rsidR="00B84E7D" w:rsidRPr="00B84E7D" w:rsidRDefault="00B84E7D" w:rsidP="00B84E7D"/>
    <w:p w14:paraId="535F6B89" w14:textId="0EAD3BD1" w:rsidR="00B84E7D" w:rsidRPr="00B84E7D" w:rsidRDefault="00B84E7D" w:rsidP="00B84E7D"/>
    <w:p w14:paraId="26DC7A9F" w14:textId="7358FA5A" w:rsidR="00B84E7D" w:rsidRPr="00B84E7D" w:rsidRDefault="00B84E7D" w:rsidP="00B84E7D"/>
    <w:p w14:paraId="378951AC" w14:textId="2A0EFA71" w:rsidR="00B84E7D" w:rsidRPr="00B84E7D" w:rsidRDefault="00B84E7D" w:rsidP="00B84E7D"/>
    <w:p w14:paraId="1BAA9B6B" w14:textId="7B190D97" w:rsidR="00B84E7D" w:rsidRPr="00B84E7D" w:rsidRDefault="00B84E7D" w:rsidP="00B84E7D"/>
    <w:p w14:paraId="0B2B6321" w14:textId="1A86937A" w:rsidR="00B84E7D" w:rsidRPr="00B84E7D" w:rsidRDefault="00B84E7D" w:rsidP="00B84E7D"/>
    <w:p w14:paraId="37D4626C" w14:textId="69D09E6D" w:rsidR="00B84E7D" w:rsidRPr="00B84E7D" w:rsidRDefault="00B84E7D" w:rsidP="00B84E7D"/>
    <w:p w14:paraId="035AA999" w14:textId="4828F892" w:rsidR="00B84E7D" w:rsidRPr="00B84E7D" w:rsidRDefault="00B84E7D" w:rsidP="00B84E7D"/>
    <w:p w14:paraId="66D4D666" w14:textId="0E31ED56" w:rsidR="00B84E7D" w:rsidRPr="00B84E7D" w:rsidRDefault="00B84E7D" w:rsidP="00B84E7D"/>
    <w:p w14:paraId="2C6AAD66" w14:textId="138ADB87" w:rsidR="00B84E7D" w:rsidRPr="00B84E7D" w:rsidRDefault="00B84E7D" w:rsidP="00B84E7D"/>
    <w:p w14:paraId="511489BB" w14:textId="1BF4B3E9" w:rsidR="00B84E7D" w:rsidRPr="00B84E7D" w:rsidRDefault="00B84E7D" w:rsidP="00B84E7D"/>
    <w:p w14:paraId="15A6B77B" w14:textId="3F9652D4" w:rsidR="00B84E7D" w:rsidRDefault="00B84E7D" w:rsidP="00B84E7D"/>
    <w:p w14:paraId="04F45261" w14:textId="2C091208" w:rsidR="00784614" w:rsidRDefault="00784614" w:rsidP="00B84E7D"/>
    <w:p w14:paraId="7305789F" w14:textId="33F1630C" w:rsidR="00784614" w:rsidRDefault="00784614" w:rsidP="00B84E7D"/>
    <w:p w14:paraId="4E71A3CB" w14:textId="78A573D1" w:rsidR="00784614" w:rsidRDefault="00784614" w:rsidP="00B84E7D"/>
    <w:p w14:paraId="7E59074B" w14:textId="3879B784" w:rsidR="00784614" w:rsidRDefault="00784614" w:rsidP="00B84E7D"/>
    <w:p w14:paraId="308212C1" w14:textId="34D899EA" w:rsidR="00784614" w:rsidRPr="00B84E7D" w:rsidRDefault="00784614" w:rsidP="00B84E7D">
      <w:r>
        <w:rPr>
          <w:noProof/>
        </w:rPr>
        <w:lastRenderedPageBreak/>
        <w:drawing>
          <wp:inline distT="0" distB="0" distL="0" distR="0" wp14:anchorId="74956864" wp14:editId="6DA2B94B">
            <wp:extent cx="6781800" cy="4486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81800" cy="4486275"/>
                    </a:xfrm>
                    <a:prstGeom prst="rect">
                      <a:avLst/>
                    </a:prstGeom>
                  </pic:spPr>
                </pic:pic>
              </a:graphicData>
            </a:graphic>
          </wp:inline>
        </w:drawing>
      </w:r>
    </w:p>
    <w:p w14:paraId="34186C6D" w14:textId="28046EE3" w:rsidR="00B84E7D" w:rsidRPr="00B84E7D" w:rsidRDefault="00B84E7D" w:rsidP="00B84E7D"/>
    <w:p w14:paraId="4D1EB369" w14:textId="77393E1D" w:rsidR="00B84E7D" w:rsidRDefault="00B84E7D" w:rsidP="00B84E7D">
      <w:pPr>
        <w:tabs>
          <w:tab w:val="left" w:pos="4500"/>
        </w:tabs>
      </w:pPr>
      <w:r>
        <w:tab/>
      </w:r>
    </w:p>
    <w:p w14:paraId="6A10C81B" w14:textId="08111542" w:rsidR="00B84E7D" w:rsidRDefault="00B84E7D" w:rsidP="00B84E7D">
      <w:pPr>
        <w:tabs>
          <w:tab w:val="left" w:pos="4500"/>
        </w:tabs>
      </w:pPr>
    </w:p>
    <w:p w14:paraId="12692F77" w14:textId="684E9B54" w:rsidR="00784614" w:rsidRDefault="00784614" w:rsidP="00B84E7D">
      <w:pPr>
        <w:tabs>
          <w:tab w:val="left" w:pos="4500"/>
        </w:tabs>
      </w:pPr>
    </w:p>
    <w:p w14:paraId="2AA9E113" w14:textId="522C5D88" w:rsidR="00784614" w:rsidRDefault="00784614" w:rsidP="00B84E7D">
      <w:pPr>
        <w:tabs>
          <w:tab w:val="left" w:pos="4500"/>
        </w:tabs>
      </w:pPr>
    </w:p>
    <w:p w14:paraId="0B0D1D20" w14:textId="11230BA0" w:rsidR="00784614" w:rsidRDefault="00784614" w:rsidP="00B84E7D">
      <w:pPr>
        <w:tabs>
          <w:tab w:val="left" w:pos="4500"/>
        </w:tabs>
      </w:pPr>
    </w:p>
    <w:p w14:paraId="0881B90B" w14:textId="73A48C25" w:rsidR="00784614" w:rsidRDefault="00784614" w:rsidP="00B84E7D">
      <w:pPr>
        <w:tabs>
          <w:tab w:val="left" w:pos="4500"/>
        </w:tabs>
      </w:pPr>
    </w:p>
    <w:p w14:paraId="0AA16DA4" w14:textId="6DF7EC57" w:rsidR="00784614" w:rsidRDefault="00784614" w:rsidP="00B84E7D">
      <w:pPr>
        <w:tabs>
          <w:tab w:val="left" w:pos="4500"/>
        </w:tabs>
      </w:pPr>
    </w:p>
    <w:p w14:paraId="5B32B58C" w14:textId="436BA416" w:rsidR="00784614" w:rsidRDefault="00784614" w:rsidP="00B84E7D">
      <w:pPr>
        <w:tabs>
          <w:tab w:val="left" w:pos="4500"/>
        </w:tabs>
      </w:pPr>
    </w:p>
    <w:p w14:paraId="1382ACDF" w14:textId="172EA86D" w:rsidR="00784614" w:rsidRDefault="00784614" w:rsidP="00B84E7D">
      <w:pPr>
        <w:tabs>
          <w:tab w:val="left" w:pos="4500"/>
        </w:tabs>
      </w:pPr>
    </w:p>
    <w:p w14:paraId="74002706" w14:textId="44E611AF" w:rsidR="00784614" w:rsidRDefault="00784614" w:rsidP="00B84E7D">
      <w:pPr>
        <w:tabs>
          <w:tab w:val="left" w:pos="4500"/>
        </w:tabs>
      </w:pPr>
    </w:p>
    <w:p w14:paraId="49412DD5" w14:textId="64881440" w:rsidR="00784614" w:rsidRDefault="00784614" w:rsidP="00B84E7D">
      <w:pPr>
        <w:tabs>
          <w:tab w:val="left" w:pos="4500"/>
        </w:tabs>
      </w:pPr>
    </w:p>
    <w:p w14:paraId="537DCD37" w14:textId="07175680" w:rsidR="00784614" w:rsidRDefault="00784614" w:rsidP="00B84E7D">
      <w:pPr>
        <w:tabs>
          <w:tab w:val="left" w:pos="4500"/>
        </w:tabs>
      </w:pPr>
    </w:p>
    <w:p w14:paraId="255E2BE4" w14:textId="28C696EE" w:rsidR="00B04B35" w:rsidRDefault="00B04B35" w:rsidP="00B84E7D">
      <w:pPr>
        <w:tabs>
          <w:tab w:val="left" w:pos="4500"/>
        </w:tabs>
      </w:pPr>
    </w:p>
    <w:p w14:paraId="6598FEC7" w14:textId="3972FBB9" w:rsidR="00B04B35" w:rsidRDefault="00B04B35" w:rsidP="00B84E7D">
      <w:pPr>
        <w:tabs>
          <w:tab w:val="left" w:pos="4500"/>
        </w:tabs>
      </w:pPr>
    </w:p>
    <w:p w14:paraId="0B2FC379" w14:textId="4137E65F" w:rsidR="00B04B35" w:rsidRDefault="00B04B35" w:rsidP="00B84E7D">
      <w:pPr>
        <w:tabs>
          <w:tab w:val="left" w:pos="4500"/>
        </w:tabs>
      </w:pPr>
      <w:r>
        <w:rPr>
          <w:noProof/>
        </w:rPr>
        <w:lastRenderedPageBreak/>
        <w:drawing>
          <wp:inline distT="0" distB="0" distL="0" distR="0" wp14:anchorId="188D9E0F" wp14:editId="00999544">
            <wp:extent cx="6667500" cy="4333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67500" cy="4333875"/>
                    </a:xfrm>
                    <a:prstGeom prst="rect">
                      <a:avLst/>
                    </a:prstGeom>
                  </pic:spPr>
                </pic:pic>
              </a:graphicData>
            </a:graphic>
          </wp:inline>
        </w:drawing>
      </w:r>
    </w:p>
    <w:p w14:paraId="12C4A039" w14:textId="1C4359B1" w:rsidR="00B04B35" w:rsidRDefault="00B04B35" w:rsidP="00B84E7D">
      <w:pPr>
        <w:tabs>
          <w:tab w:val="left" w:pos="4500"/>
        </w:tabs>
      </w:pPr>
    </w:p>
    <w:p w14:paraId="5ED48A81" w14:textId="1AD26157" w:rsidR="00B04B35" w:rsidRDefault="00B04B35" w:rsidP="00B84E7D">
      <w:pPr>
        <w:tabs>
          <w:tab w:val="left" w:pos="4500"/>
        </w:tabs>
      </w:pPr>
    </w:p>
    <w:p w14:paraId="13ECFE5B" w14:textId="05E6A1EF" w:rsidR="00B04B35" w:rsidRDefault="00B04B35" w:rsidP="00B84E7D">
      <w:pPr>
        <w:tabs>
          <w:tab w:val="left" w:pos="4500"/>
        </w:tabs>
      </w:pPr>
    </w:p>
    <w:p w14:paraId="7BDEFC20" w14:textId="347B6192" w:rsidR="00B04B35" w:rsidRDefault="00B04B35" w:rsidP="00B84E7D">
      <w:pPr>
        <w:tabs>
          <w:tab w:val="left" w:pos="4500"/>
        </w:tabs>
      </w:pPr>
    </w:p>
    <w:p w14:paraId="7C5AE0F2" w14:textId="4574ABFC" w:rsidR="00B04B35" w:rsidRDefault="00B04B35" w:rsidP="00B84E7D">
      <w:pPr>
        <w:tabs>
          <w:tab w:val="left" w:pos="4500"/>
        </w:tabs>
      </w:pPr>
    </w:p>
    <w:p w14:paraId="27F6B6FE" w14:textId="3ED6FCF3" w:rsidR="00B04B35" w:rsidRDefault="00B04B35" w:rsidP="00B84E7D">
      <w:pPr>
        <w:tabs>
          <w:tab w:val="left" w:pos="4500"/>
        </w:tabs>
      </w:pPr>
    </w:p>
    <w:p w14:paraId="58B2C57A" w14:textId="5D4EB2EF" w:rsidR="00B04B35" w:rsidRDefault="00B04B35" w:rsidP="00B84E7D">
      <w:pPr>
        <w:tabs>
          <w:tab w:val="left" w:pos="4500"/>
        </w:tabs>
      </w:pPr>
    </w:p>
    <w:p w14:paraId="2F335DF5" w14:textId="60A83F64" w:rsidR="00B04B35" w:rsidRDefault="00B04B35" w:rsidP="00B84E7D">
      <w:pPr>
        <w:tabs>
          <w:tab w:val="left" w:pos="4500"/>
        </w:tabs>
      </w:pPr>
    </w:p>
    <w:p w14:paraId="3194D2CB" w14:textId="35678C11" w:rsidR="00B04B35" w:rsidRDefault="00B04B35" w:rsidP="00B84E7D">
      <w:pPr>
        <w:tabs>
          <w:tab w:val="left" w:pos="4500"/>
        </w:tabs>
      </w:pPr>
    </w:p>
    <w:p w14:paraId="6075253E" w14:textId="092296CA" w:rsidR="00B04B35" w:rsidRDefault="00B04B35" w:rsidP="00B84E7D">
      <w:pPr>
        <w:tabs>
          <w:tab w:val="left" w:pos="4500"/>
        </w:tabs>
      </w:pPr>
    </w:p>
    <w:p w14:paraId="0EFF8001" w14:textId="7ADE57D0" w:rsidR="00B04B35" w:rsidRDefault="00B04B35" w:rsidP="00B84E7D">
      <w:pPr>
        <w:tabs>
          <w:tab w:val="left" w:pos="4500"/>
        </w:tabs>
      </w:pPr>
    </w:p>
    <w:p w14:paraId="3EDBC245" w14:textId="0FB8A6B6" w:rsidR="00B04B35" w:rsidRDefault="00B04B35" w:rsidP="00B84E7D">
      <w:pPr>
        <w:tabs>
          <w:tab w:val="left" w:pos="4500"/>
        </w:tabs>
      </w:pPr>
    </w:p>
    <w:p w14:paraId="39E05F32" w14:textId="6FB0DB26" w:rsidR="00B04B35" w:rsidRDefault="00B04B35" w:rsidP="00B84E7D">
      <w:pPr>
        <w:tabs>
          <w:tab w:val="left" w:pos="4500"/>
        </w:tabs>
      </w:pPr>
    </w:p>
    <w:p w14:paraId="6ED446C6" w14:textId="60AC1170" w:rsidR="00B04B35" w:rsidRDefault="00B04B35" w:rsidP="00B84E7D">
      <w:pPr>
        <w:tabs>
          <w:tab w:val="left" w:pos="4500"/>
        </w:tabs>
      </w:pPr>
    </w:p>
    <w:p w14:paraId="4425EB1A" w14:textId="7DB9101F" w:rsidR="00B04B35" w:rsidRDefault="00B04B35" w:rsidP="00B84E7D">
      <w:pPr>
        <w:tabs>
          <w:tab w:val="left" w:pos="4500"/>
        </w:tabs>
      </w:pPr>
    </w:p>
    <w:p w14:paraId="36B09C8D" w14:textId="77777777" w:rsidR="00301024" w:rsidRDefault="00301024" w:rsidP="00CD32CD">
      <w:pPr>
        <w:tabs>
          <w:tab w:val="left" w:pos="4500"/>
        </w:tabs>
        <w:jc w:val="center"/>
      </w:pPr>
    </w:p>
    <w:p w14:paraId="3EAF4EAC" w14:textId="69EFFC58" w:rsidR="00B84E7D" w:rsidRDefault="00B84E7D" w:rsidP="00CD32CD">
      <w:pPr>
        <w:tabs>
          <w:tab w:val="left" w:pos="4500"/>
        </w:tabs>
        <w:jc w:val="center"/>
        <w:rPr>
          <w:color w:val="FF0000"/>
          <w:u w:val="single"/>
        </w:rPr>
      </w:pPr>
      <w:r w:rsidRPr="00B84E7D">
        <w:rPr>
          <w:color w:val="FF0000"/>
          <w:u w:val="single"/>
        </w:rPr>
        <w:lastRenderedPageBreak/>
        <w:t>BUSSINESS PROCESS</w:t>
      </w:r>
    </w:p>
    <w:p w14:paraId="2283B9D5" w14:textId="327CE4B7" w:rsidR="00784614" w:rsidRDefault="00784614" w:rsidP="00CD32CD">
      <w:pPr>
        <w:tabs>
          <w:tab w:val="left" w:pos="4500"/>
        </w:tabs>
        <w:jc w:val="center"/>
        <w:rPr>
          <w:color w:val="FF0000"/>
          <w:u w:val="single"/>
        </w:rPr>
      </w:pPr>
    </w:p>
    <w:p w14:paraId="7C5F0D21" w14:textId="6587A438" w:rsidR="00784614" w:rsidRDefault="00784614" w:rsidP="00CD32CD">
      <w:pPr>
        <w:tabs>
          <w:tab w:val="left" w:pos="4500"/>
        </w:tabs>
        <w:jc w:val="center"/>
        <w:rPr>
          <w:color w:val="FF0000"/>
          <w:u w:val="single"/>
        </w:rPr>
      </w:pPr>
    </w:p>
    <w:p w14:paraId="1FB3F4A7" w14:textId="55BD6B41" w:rsidR="00784614" w:rsidRDefault="00784614" w:rsidP="00CD32CD">
      <w:pPr>
        <w:tabs>
          <w:tab w:val="left" w:pos="4500"/>
        </w:tabs>
        <w:jc w:val="center"/>
        <w:rPr>
          <w:color w:val="FF0000"/>
          <w:u w:val="single"/>
        </w:rPr>
      </w:pPr>
    </w:p>
    <w:p w14:paraId="5EC88C7B" w14:textId="77777777" w:rsidR="00784614" w:rsidRDefault="00784614" w:rsidP="00CD32CD">
      <w:pPr>
        <w:tabs>
          <w:tab w:val="left" w:pos="4500"/>
        </w:tabs>
        <w:jc w:val="center"/>
        <w:rPr>
          <w:color w:val="FF0000"/>
          <w:u w:val="single"/>
        </w:rPr>
      </w:pPr>
    </w:p>
    <w:p w14:paraId="4F1EF267" w14:textId="77777777" w:rsidR="00CD32CD" w:rsidRDefault="00CD32CD" w:rsidP="00CD32CD">
      <w:pPr>
        <w:tabs>
          <w:tab w:val="left" w:pos="4500"/>
        </w:tabs>
        <w:jc w:val="center"/>
        <w:rPr>
          <w:color w:val="FF0000"/>
          <w:u w:val="single"/>
        </w:rPr>
      </w:pPr>
    </w:p>
    <w:tbl>
      <w:tblPr>
        <w:tblW w:w="9060" w:type="dxa"/>
        <w:tblLook w:val="04A0" w:firstRow="1" w:lastRow="0" w:firstColumn="1" w:lastColumn="0" w:noHBand="0" w:noVBand="1"/>
      </w:tblPr>
      <w:tblGrid>
        <w:gridCol w:w="3040"/>
        <w:gridCol w:w="1094"/>
        <w:gridCol w:w="1167"/>
        <w:gridCol w:w="1167"/>
        <w:gridCol w:w="1543"/>
        <w:gridCol w:w="1543"/>
      </w:tblGrid>
      <w:tr w:rsidR="00CD32CD" w:rsidRPr="00CD32CD" w14:paraId="1C4A95DE" w14:textId="77777777" w:rsidTr="00CD32CD">
        <w:trPr>
          <w:trHeight w:val="300"/>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A8B014"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w:t>
            </w:r>
          </w:p>
        </w:tc>
        <w:tc>
          <w:tcPr>
            <w:tcW w:w="6020" w:type="dxa"/>
            <w:gridSpan w:val="5"/>
            <w:tcBorders>
              <w:top w:val="single" w:sz="4" w:space="0" w:color="auto"/>
              <w:left w:val="nil"/>
              <w:bottom w:val="single" w:sz="4" w:space="0" w:color="auto"/>
              <w:right w:val="single" w:sz="4" w:space="0" w:color="000000"/>
            </w:tcBorders>
            <w:shd w:val="clear" w:color="000000" w:fill="8497B0"/>
            <w:noWrap/>
            <w:vAlign w:val="bottom"/>
            <w:hideMark/>
          </w:tcPr>
          <w:p w14:paraId="1277E2F5" w14:textId="77777777" w:rsidR="00CD32CD" w:rsidRPr="00CD32CD" w:rsidRDefault="00CD32CD" w:rsidP="00CD32CD">
            <w:pPr>
              <w:spacing w:line="240" w:lineRule="auto"/>
              <w:jc w:val="center"/>
              <w:rPr>
                <w:rFonts w:ascii="Calibri" w:eastAsia="Times New Roman" w:hAnsi="Calibri" w:cs="Calibri"/>
                <w:b w:val="0"/>
                <w:color w:val="000000"/>
                <w:sz w:val="22"/>
              </w:rPr>
            </w:pPr>
            <w:r w:rsidRPr="00CD32CD">
              <w:rPr>
                <w:rFonts w:ascii="Calibri" w:eastAsia="Times New Roman" w:hAnsi="Calibri" w:cs="Calibri"/>
                <w:b w:val="0"/>
                <w:color w:val="000000"/>
                <w:sz w:val="22"/>
              </w:rPr>
              <w:t>idea</w:t>
            </w:r>
          </w:p>
        </w:tc>
      </w:tr>
      <w:tr w:rsidR="00CD32CD" w:rsidRPr="00CD32CD" w14:paraId="28448E07" w14:textId="77777777" w:rsidTr="00CD32CD">
        <w:trPr>
          <w:trHeight w:val="300"/>
        </w:trPr>
        <w:tc>
          <w:tcPr>
            <w:tcW w:w="3040" w:type="dxa"/>
            <w:tcBorders>
              <w:top w:val="nil"/>
              <w:left w:val="single" w:sz="4" w:space="0" w:color="auto"/>
              <w:bottom w:val="single" w:sz="4" w:space="0" w:color="auto"/>
              <w:right w:val="single" w:sz="4" w:space="0" w:color="auto"/>
            </w:tcBorders>
            <w:shd w:val="clear" w:color="000000" w:fill="ACB9CA"/>
            <w:noWrap/>
            <w:vAlign w:val="bottom"/>
            <w:hideMark/>
          </w:tcPr>
          <w:p w14:paraId="74641659"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tasks</w:t>
            </w:r>
          </w:p>
        </w:tc>
        <w:tc>
          <w:tcPr>
            <w:tcW w:w="977" w:type="dxa"/>
            <w:tcBorders>
              <w:top w:val="nil"/>
              <w:left w:val="nil"/>
              <w:bottom w:val="single" w:sz="4" w:space="0" w:color="auto"/>
              <w:right w:val="single" w:sz="4" w:space="0" w:color="auto"/>
            </w:tcBorders>
            <w:shd w:val="clear" w:color="000000" w:fill="ACB9CA"/>
            <w:noWrap/>
            <w:vAlign w:val="bottom"/>
            <w:hideMark/>
          </w:tcPr>
          <w:p w14:paraId="3EBA5715"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cost/hour</w:t>
            </w:r>
          </w:p>
        </w:tc>
        <w:tc>
          <w:tcPr>
            <w:tcW w:w="995" w:type="dxa"/>
            <w:tcBorders>
              <w:top w:val="nil"/>
              <w:left w:val="nil"/>
              <w:bottom w:val="single" w:sz="4" w:space="0" w:color="auto"/>
              <w:right w:val="single" w:sz="4" w:space="0" w:color="auto"/>
            </w:tcBorders>
            <w:shd w:val="clear" w:color="000000" w:fill="ACB9CA"/>
            <w:noWrap/>
            <w:vAlign w:val="bottom"/>
            <w:hideMark/>
          </w:tcPr>
          <w:p w14:paraId="0DAB991F"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start date</w:t>
            </w:r>
          </w:p>
        </w:tc>
        <w:tc>
          <w:tcPr>
            <w:tcW w:w="995" w:type="dxa"/>
            <w:tcBorders>
              <w:top w:val="nil"/>
              <w:left w:val="nil"/>
              <w:bottom w:val="single" w:sz="4" w:space="0" w:color="auto"/>
              <w:right w:val="single" w:sz="4" w:space="0" w:color="auto"/>
            </w:tcBorders>
            <w:shd w:val="clear" w:color="000000" w:fill="ACB9CA"/>
            <w:noWrap/>
            <w:vAlign w:val="bottom"/>
            <w:hideMark/>
          </w:tcPr>
          <w:p w14:paraId="0B1E0199"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end date</w:t>
            </w:r>
          </w:p>
        </w:tc>
        <w:tc>
          <w:tcPr>
            <w:tcW w:w="1510" w:type="dxa"/>
            <w:tcBorders>
              <w:top w:val="nil"/>
              <w:left w:val="nil"/>
              <w:bottom w:val="single" w:sz="4" w:space="0" w:color="auto"/>
              <w:right w:val="single" w:sz="4" w:space="0" w:color="auto"/>
            </w:tcBorders>
            <w:shd w:val="clear" w:color="000000" w:fill="ACB9CA"/>
            <w:noWrap/>
            <w:vAlign w:val="bottom"/>
            <w:hideMark/>
          </w:tcPr>
          <w:p w14:paraId="192FFB10"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duration(hour)</w:t>
            </w:r>
          </w:p>
        </w:tc>
        <w:tc>
          <w:tcPr>
            <w:tcW w:w="1543" w:type="dxa"/>
            <w:tcBorders>
              <w:top w:val="nil"/>
              <w:left w:val="nil"/>
              <w:bottom w:val="single" w:sz="4" w:space="0" w:color="auto"/>
              <w:right w:val="single" w:sz="4" w:space="0" w:color="auto"/>
            </w:tcBorders>
            <w:shd w:val="clear" w:color="000000" w:fill="ACB9CA"/>
            <w:noWrap/>
            <w:vAlign w:val="bottom"/>
            <w:hideMark/>
          </w:tcPr>
          <w:p w14:paraId="60BF5C4B"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total cost</w:t>
            </w:r>
          </w:p>
        </w:tc>
      </w:tr>
      <w:tr w:rsidR="00CD32CD" w:rsidRPr="00CD32CD" w14:paraId="2BF3570F" w14:textId="77777777" w:rsidTr="00CD32CD">
        <w:trPr>
          <w:trHeight w:val="300"/>
        </w:trPr>
        <w:tc>
          <w:tcPr>
            <w:tcW w:w="3040" w:type="dxa"/>
            <w:tcBorders>
              <w:top w:val="nil"/>
              <w:left w:val="single" w:sz="4" w:space="0" w:color="auto"/>
              <w:bottom w:val="single" w:sz="4" w:space="0" w:color="auto"/>
              <w:right w:val="single" w:sz="4" w:space="0" w:color="auto"/>
            </w:tcBorders>
            <w:shd w:val="clear" w:color="000000" w:fill="D6DCE4"/>
            <w:noWrap/>
            <w:vAlign w:val="bottom"/>
            <w:hideMark/>
          </w:tcPr>
          <w:p w14:paraId="690961C8"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meeting 1</w:t>
            </w:r>
          </w:p>
        </w:tc>
        <w:tc>
          <w:tcPr>
            <w:tcW w:w="977" w:type="dxa"/>
            <w:tcBorders>
              <w:top w:val="nil"/>
              <w:left w:val="nil"/>
              <w:bottom w:val="single" w:sz="4" w:space="0" w:color="auto"/>
              <w:right w:val="single" w:sz="4" w:space="0" w:color="auto"/>
            </w:tcBorders>
            <w:shd w:val="clear" w:color="auto" w:fill="auto"/>
            <w:noWrap/>
            <w:vAlign w:val="bottom"/>
            <w:hideMark/>
          </w:tcPr>
          <w:p w14:paraId="27F91B30"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15 </w:t>
            </w:r>
          </w:p>
        </w:tc>
        <w:tc>
          <w:tcPr>
            <w:tcW w:w="995" w:type="dxa"/>
            <w:tcBorders>
              <w:top w:val="nil"/>
              <w:left w:val="nil"/>
              <w:bottom w:val="single" w:sz="4" w:space="0" w:color="auto"/>
              <w:right w:val="single" w:sz="4" w:space="0" w:color="auto"/>
            </w:tcBorders>
            <w:shd w:val="clear" w:color="auto" w:fill="auto"/>
            <w:noWrap/>
            <w:vAlign w:val="bottom"/>
            <w:hideMark/>
          </w:tcPr>
          <w:p w14:paraId="1A94B8A3"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2/1/2024</w:t>
            </w:r>
          </w:p>
        </w:tc>
        <w:tc>
          <w:tcPr>
            <w:tcW w:w="995" w:type="dxa"/>
            <w:tcBorders>
              <w:top w:val="nil"/>
              <w:left w:val="nil"/>
              <w:bottom w:val="single" w:sz="4" w:space="0" w:color="auto"/>
              <w:right w:val="single" w:sz="4" w:space="0" w:color="auto"/>
            </w:tcBorders>
            <w:shd w:val="clear" w:color="auto" w:fill="auto"/>
            <w:noWrap/>
            <w:vAlign w:val="bottom"/>
            <w:hideMark/>
          </w:tcPr>
          <w:p w14:paraId="567C0188"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2/3/2024</w:t>
            </w:r>
          </w:p>
        </w:tc>
        <w:tc>
          <w:tcPr>
            <w:tcW w:w="1510" w:type="dxa"/>
            <w:tcBorders>
              <w:top w:val="nil"/>
              <w:left w:val="nil"/>
              <w:bottom w:val="single" w:sz="4" w:space="0" w:color="auto"/>
              <w:right w:val="single" w:sz="4" w:space="0" w:color="auto"/>
            </w:tcBorders>
            <w:shd w:val="clear" w:color="auto" w:fill="auto"/>
            <w:noWrap/>
            <w:vAlign w:val="bottom"/>
            <w:hideMark/>
          </w:tcPr>
          <w:p w14:paraId="6E53A0B6"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2</w:t>
            </w:r>
          </w:p>
        </w:tc>
        <w:tc>
          <w:tcPr>
            <w:tcW w:w="1543" w:type="dxa"/>
            <w:tcBorders>
              <w:top w:val="nil"/>
              <w:left w:val="nil"/>
              <w:bottom w:val="single" w:sz="4" w:space="0" w:color="auto"/>
              <w:right w:val="single" w:sz="4" w:space="0" w:color="auto"/>
            </w:tcBorders>
            <w:shd w:val="clear" w:color="auto" w:fill="auto"/>
            <w:noWrap/>
            <w:vAlign w:val="bottom"/>
            <w:hideMark/>
          </w:tcPr>
          <w:p w14:paraId="19494BF3"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30 </w:t>
            </w:r>
          </w:p>
        </w:tc>
      </w:tr>
      <w:tr w:rsidR="00CD32CD" w:rsidRPr="00CD32CD" w14:paraId="0F5F0216" w14:textId="77777777" w:rsidTr="00CD32CD">
        <w:trPr>
          <w:trHeight w:val="300"/>
        </w:trPr>
        <w:tc>
          <w:tcPr>
            <w:tcW w:w="3040" w:type="dxa"/>
            <w:tcBorders>
              <w:top w:val="nil"/>
              <w:left w:val="single" w:sz="4" w:space="0" w:color="auto"/>
              <w:bottom w:val="single" w:sz="4" w:space="0" w:color="auto"/>
              <w:right w:val="single" w:sz="4" w:space="0" w:color="auto"/>
            </w:tcBorders>
            <w:shd w:val="clear" w:color="000000" w:fill="D6DCE4"/>
            <w:noWrap/>
            <w:vAlign w:val="bottom"/>
            <w:hideMark/>
          </w:tcPr>
          <w:p w14:paraId="315FB39D"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research after meeting</w:t>
            </w:r>
          </w:p>
        </w:tc>
        <w:tc>
          <w:tcPr>
            <w:tcW w:w="977" w:type="dxa"/>
            <w:tcBorders>
              <w:top w:val="nil"/>
              <w:left w:val="nil"/>
              <w:bottom w:val="single" w:sz="4" w:space="0" w:color="auto"/>
              <w:right w:val="single" w:sz="4" w:space="0" w:color="auto"/>
            </w:tcBorders>
            <w:shd w:val="clear" w:color="auto" w:fill="auto"/>
            <w:noWrap/>
            <w:vAlign w:val="bottom"/>
            <w:hideMark/>
          </w:tcPr>
          <w:p w14:paraId="3F7A6DB8"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15 </w:t>
            </w:r>
          </w:p>
        </w:tc>
        <w:tc>
          <w:tcPr>
            <w:tcW w:w="995" w:type="dxa"/>
            <w:tcBorders>
              <w:top w:val="nil"/>
              <w:left w:val="nil"/>
              <w:bottom w:val="single" w:sz="4" w:space="0" w:color="auto"/>
              <w:right w:val="single" w:sz="4" w:space="0" w:color="auto"/>
            </w:tcBorders>
            <w:shd w:val="clear" w:color="auto" w:fill="auto"/>
            <w:noWrap/>
            <w:vAlign w:val="bottom"/>
            <w:hideMark/>
          </w:tcPr>
          <w:p w14:paraId="56D003F5"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2/3/2024</w:t>
            </w:r>
          </w:p>
        </w:tc>
        <w:tc>
          <w:tcPr>
            <w:tcW w:w="995" w:type="dxa"/>
            <w:tcBorders>
              <w:top w:val="nil"/>
              <w:left w:val="nil"/>
              <w:bottom w:val="single" w:sz="4" w:space="0" w:color="auto"/>
              <w:right w:val="single" w:sz="4" w:space="0" w:color="auto"/>
            </w:tcBorders>
            <w:shd w:val="clear" w:color="auto" w:fill="auto"/>
            <w:noWrap/>
            <w:vAlign w:val="bottom"/>
            <w:hideMark/>
          </w:tcPr>
          <w:p w14:paraId="0534BF39"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2/5/2024</w:t>
            </w:r>
          </w:p>
        </w:tc>
        <w:tc>
          <w:tcPr>
            <w:tcW w:w="1510" w:type="dxa"/>
            <w:tcBorders>
              <w:top w:val="nil"/>
              <w:left w:val="nil"/>
              <w:bottom w:val="single" w:sz="4" w:space="0" w:color="auto"/>
              <w:right w:val="single" w:sz="4" w:space="0" w:color="auto"/>
            </w:tcBorders>
            <w:shd w:val="clear" w:color="auto" w:fill="auto"/>
            <w:noWrap/>
            <w:vAlign w:val="bottom"/>
            <w:hideMark/>
          </w:tcPr>
          <w:p w14:paraId="5398B2CA"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5</w:t>
            </w:r>
          </w:p>
        </w:tc>
        <w:tc>
          <w:tcPr>
            <w:tcW w:w="1543" w:type="dxa"/>
            <w:tcBorders>
              <w:top w:val="nil"/>
              <w:left w:val="nil"/>
              <w:bottom w:val="single" w:sz="4" w:space="0" w:color="auto"/>
              <w:right w:val="single" w:sz="4" w:space="0" w:color="auto"/>
            </w:tcBorders>
            <w:shd w:val="clear" w:color="auto" w:fill="auto"/>
            <w:noWrap/>
            <w:vAlign w:val="bottom"/>
            <w:hideMark/>
          </w:tcPr>
          <w:p w14:paraId="240FDB5B"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75 </w:t>
            </w:r>
          </w:p>
        </w:tc>
      </w:tr>
      <w:tr w:rsidR="00CD32CD" w:rsidRPr="00CD32CD" w14:paraId="5162A459" w14:textId="77777777" w:rsidTr="00CD32CD">
        <w:trPr>
          <w:trHeight w:val="300"/>
        </w:trPr>
        <w:tc>
          <w:tcPr>
            <w:tcW w:w="3040" w:type="dxa"/>
            <w:tcBorders>
              <w:top w:val="nil"/>
              <w:left w:val="single" w:sz="4" w:space="0" w:color="auto"/>
              <w:bottom w:val="single" w:sz="4" w:space="0" w:color="auto"/>
              <w:right w:val="single" w:sz="4" w:space="0" w:color="auto"/>
            </w:tcBorders>
            <w:shd w:val="clear" w:color="000000" w:fill="D6DCE4"/>
            <w:noWrap/>
            <w:vAlign w:val="bottom"/>
            <w:hideMark/>
          </w:tcPr>
          <w:p w14:paraId="4ADFB92B"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meeting 2 (planing)</w:t>
            </w:r>
          </w:p>
        </w:tc>
        <w:tc>
          <w:tcPr>
            <w:tcW w:w="977" w:type="dxa"/>
            <w:tcBorders>
              <w:top w:val="nil"/>
              <w:left w:val="nil"/>
              <w:bottom w:val="single" w:sz="4" w:space="0" w:color="auto"/>
              <w:right w:val="single" w:sz="4" w:space="0" w:color="auto"/>
            </w:tcBorders>
            <w:shd w:val="clear" w:color="auto" w:fill="auto"/>
            <w:noWrap/>
            <w:vAlign w:val="bottom"/>
            <w:hideMark/>
          </w:tcPr>
          <w:p w14:paraId="03CF82C9"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15 </w:t>
            </w:r>
          </w:p>
        </w:tc>
        <w:tc>
          <w:tcPr>
            <w:tcW w:w="995" w:type="dxa"/>
            <w:tcBorders>
              <w:top w:val="nil"/>
              <w:left w:val="nil"/>
              <w:bottom w:val="single" w:sz="4" w:space="0" w:color="auto"/>
              <w:right w:val="single" w:sz="4" w:space="0" w:color="auto"/>
            </w:tcBorders>
            <w:shd w:val="clear" w:color="auto" w:fill="auto"/>
            <w:noWrap/>
            <w:vAlign w:val="bottom"/>
            <w:hideMark/>
          </w:tcPr>
          <w:p w14:paraId="4AD91C88"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2/5/2024</w:t>
            </w:r>
          </w:p>
        </w:tc>
        <w:tc>
          <w:tcPr>
            <w:tcW w:w="995" w:type="dxa"/>
            <w:tcBorders>
              <w:top w:val="nil"/>
              <w:left w:val="nil"/>
              <w:bottom w:val="single" w:sz="4" w:space="0" w:color="auto"/>
              <w:right w:val="single" w:sz="4" w:space="0" w:color="auto"/>
            </w:tcBorders>
            <w:shd w:val="clear" w:color="auto" w:fill="auto"/>
            <w:noWrap/>
            <w:vAlign w:val="bottom"/>
            <w:hideMark/>
          </w:tcPr>
          <w:p w14:paraId="06285A23"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2/6/2024</w:t>
            </w:r>
          </w:p>
        </w:tc>
        <w:tc>
          <w:tcPr>
            <w:tcW w:w="1510" w:type="dxa"/>
            <w:tcBorders>
              <w:top w:val="nil"/>
              <w:left w:val="nil"/>
              <w:bottom w:val="single" w:sz="4" w:space="0" w:color="auto"/>
              <w:right w:val="single" w:sz="4" w:space="0" w:color="auto"/>
            </w:tcBorders>
            <w:shd w:val="clear" w:color="auto" w:fill="auto"/>
            <w:noWrap/>
            <w:vAlign w:val="bottom"/>
            <w:hideMark/>
          </w:tcPr>
          <w:p w14:paraId="5516A431"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2</w:t>
            </w:r>
          </w:p>
        </w:tc>
        <w:tc>
          <w:tcPr>
            <w:tcW w:w="1543" w:type="dxa"/>
            <w:tcBorders>
              <w:top w:val="nil"/>
              <w:left w:val="nil"/>
              <w:bottom w:val="single" w:sz="4" w:space="0" w:color="auto"/>
              <w:right w:val="single" w:sz="4" w:space="0" w:color="auto"/>
            </w:tcBorders>
            <w:shd w:val="clear" w:color="auto" w:fill="auto"/>
            <w:noWrap/>
            <w:vAlign w:val="bottom"/>
            <w:hideMark/>
          </w:tcPr>
          <w:p w14:paraId="60A5BD79"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30 </w:t>
            </w:r>
          </w:p>
        </w:tc>
      </w:tr>
      <w:tr w:rsidR="00CD32CD" w:rsidRPr="00CD32CD" w14:paraId="4E33F25E" w14:textId="77777777" w:rsidTr="00CD32CD">
        <w:trPr>
          <w:trHeight w:val="300"/>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5047B88E"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w:t>
            </w:r>
          </w:p>
        </w:tc>
        <w:tc>
          <w:tcPr>
            <w:tcW w:w="6020" w:type="dxa"/>
            <w:gridSpan w:val="5"/>
            <w:tcBorders>
              <w:top w:val="single" w:sz="4" w:space="0" w:color="auto"/>
              <w:left w:val="nil"/>
              <w:bottom w:val="single" w:sz="4" w:space="0" w:color="auto"/>
              <w:right w:val="single" w:sz="4" w:space="0" w:color="000000"/>
            </w:tcBorders>
            <w:shd w:val="clear" w:color="000000" w:fill="F4B084"/>
            <w:noWrap/>
            <w:vAlign w:val="bottom"/>
            <w:hideMark/>
          </w:tcPr>
          <w:p w14:paraId="6A8011B3" w14:textId="77777777" w:rsidR="00CD32CD" w:rsidRPr="00CD32CD" w:rsidRDefault="00CD32CD" w:rsidP="00CD32CD">
            <w:pPr>
              <w:spacing w:line="240" w:lineRule="auto"/>
              <w:jc w:val="center"/>
              <w:rPr>
                <w:rFonts w:ascii="Calibri" w:eastAsia="Times New Roman" w:hAnsi="Calibri" w:cs="Calibri"/>
                <w:b w:val="0"/>
                <w:color w:val="000000"/>
                <w:sz w:val="22"/>
              </w:rPr>
            </w:pPr>
            <w:r w:rsidRPr="00CD32CD">
              <w:rPr>
                <w:rFonts w:ascii="Calibri" w:eastAsia="Times New Roman" w:hAnsi="Calibri" w:cs="Calibri"/>
                <w:b w:val="0"/>
                <w:color w:val="000000"/>
                <w:sz w:val="22"/>
              </w:rPr>
              <w:t>research</w:t>
            </w:r>
          </w:p>
        </w:tc>
      </w:tr>
      <w:tr w:rsidR="00CD32CD" w:rsidRPr="00CD32CD" w14:paraId="22727079" w14:textId="77777777" w:rsidTr="00CD32CD">
        <w:trPr>
          <w:trHeight w:val="300"/>
        </w:trPr>
        <w:tc>
          <w:tcPr>
            <w:tcW w:w="3040" w:type="dxa"/>
            <w:tcBorders>
              <w:top w:val="nil"/>
              <w:left w:val="single" w:sz="4" w:space="0" w:color="auto"/>
              <w:bottom w:val="single" w:sz="4" w:space="0" w:color="auto"/>
              <w:right w:val="single" w:sz="4" w:space="0" w:color="auto"/>
            </w:tcBorders>
            <w:shd w:val="clear" w:color="000000" w:fill="F8CBAD"/>
            <w:noWrap/>
            <w:vAlign w:val="bottom"/>
            <w:hideMark/>
          </w:tcPr>
          <w:p w14:paraId="39E5E108"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market research</w:t>
            </w:r>
          </w:p>
        </w:tc>
        <w:tc>
          <w:tcPr>
            <w:tcW w:w="977" w:type="dxa"/>
            <w:tcBorders>
              <w:top w:val="nil"/>
              <w:left w:val="nil"/>
              <w:bottom w:val="single" w:sz="4" w:space="0" w:color="auto"/>
              <w:right w:val="single" w:sz="4" w:space="0" w:color="auto"/>
            </w:tcBorders>
            <w:shd w:val="clear" w:color="auto" w:fill="auto"/>
            <w:noWrap/>
            <w:vAlign w:val="bottom"/>
            <w:hideMark/>
          </w:tcPr>
          <w:p w14:paraId="42F6C46D"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25 </w:t>
            </w:r>
          </w:p>
        </w:tc>
        <w:tc>
          <w:tcPr>
            <w:tcW w:w="995" w:type="dxa"/>
            <w:tcBorders>
              <w:top w:val="nil"/>
              <w:left w:val="nil"/>
              <w:bottom w:val="single" w:sz="4" w:space="0" w:color="auto"/>
              <w:right w:val="single" w:sz="4" w:space="0" w:color="auto"/>
            </w:tcBorders>
            <w:shd w:val="clear" w:color="auto" w:fill="auto"/>
            <w:noWrap/>
            <w:vAlign w:val="bottom"/>
            <w:hideMark/>
          </w:tcPr>
          <w:p w14:paraId="0FDA5F3E"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2/6/2024</w:t>
            </w:r>
          </w:p>
        </w:tc>
        <w:tc>
          <w:tcPr>
            <w:tcW w:w="995" w:type="dxa"/>
            <w:tcBorders>
              <w:top w:val="nil"/>
              <w:left w:val="nil"/>
              <w:bottom w:val="single" w:sz="4" w:space="0" w:color="auto"/>
              <w:right w:val="single" w:sz="4" w:space="0" w:color="auto"/>
            </w:tcBorders>
            <w:shd w:val="clear" w:color="auto" w:fill="auto"/>
            <w:noWrap/>
            <w:vAlign w:val="bottom"/>
            <w:hideMark/>
          </w:tcPr>
          <w:p w14:paraId="4784989A"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2/8/2024</w:t>
            </w:r>
          </w:p>
        </w:tc>
        <w:tc>
          <w:tcPr>
            <w:tcW w:w="1510" w:type="dxa"/>
            <w:tcBorders>
              <w:top w:val="nil"/>
              <w:left w:val="nil"/>
              <w:bottom w:val="single" w:sz="4" w:space="0" w:color="auto"/>
              <w:right w:val="single" w:sz="4" w:space="0" w:color="auto"/>
            </w:tcBorders>
            <w:shd w:val="clear" w:color="auto" w:fill="auto"/>
            <w:noWrap/>
            <w:vAlign w:val="bottom"/>
            <w:hideMark/>
          </w:tcPr>
          <w:p w14:paraId="44DF25EF"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7</w:t>
            </w:r>
          </w:p>
        </w:tc>
        <w:tc>
          <w:tcPr>
            <w:tcW w:w="1543" w:type="dxa"/>
            <w:tcBorders>
              <w:top w:val="nil"/>
              <w:left w:val="nil"/>
              <w:bottom w:val="single" w:sz="4" w:space="0" w:color="auto"/>
              <w:right w:val="single" w:sz="4" w:space="0" w:color="auto"/>
            </w:tcBorders>
            <w:shd w:val="clear" w:color="auto" w:fill="auto"/>
            <w:noWrap/>
            <w:vAlign w:val="bottom"/>
            <w:hideMark/>
          </w:tcPr>
          <w:p w14:paraId="3FBF216F"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175 </w:t>
            </w:r>
          </w:p>
        </w:tc>
      </w:tr>
      <w:tr w:rsidR="00CD32CD" w:rsidRPr="00CD32CD" w14:paraId="4CA37883" w14:textId="77777777" w:rsidTr="00CD32CD">
        <w:trPr>
          <w:trHeight w:val="300"/>
        </w:trPr>
        <w:tc>
          <w:tcPr>
            <w:tcW w:w="3040" w:type="dxa"/>
            <w:tcBorders>
              <w:top w:val="nil"/>
              <w:left w:val="single" w:sz="4" w:space="0" w:color="auto"/>
              <w:bottom w:val="single" w:sz="4" w:space="0" w:color="auto"/>
              <w:right w:val="single" w:sz="4" w:space="0" w:color="auto"/>
            </w:tcBorders>
            <w:shd w:val="clear" w:color="000000" w:fill="F8CBAD"/>
            <w:noWrap/>
            <w:vAlign w:val="bottom"/>
            <w:hideMark/>
          </w:tcPr>
          <w:p w14:paraId="1B51A0EF"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competitors research</w:t>
            </w:r>
          </w:p>
        </w:tc>
        <w:tc>
          <w:tcPr>
            <w:tcW w:w="977" w:type="dxa"/>
            <w:tcBorders>
              <w:top w:val="nil"/>
              <w:left w:val="nil"/>
              <w:bottom w:val="single" w:sz="4" w:space="0" w:color="auto"/>
              <w:right w:val="single" w:sz="4" w:space="0" w:color="auto"/>
            </w:tcBorders>
            <w:shd w:val="clear" w:color="auto" w:fill="auto"/>
            <w:noWrap/>
            <w:vAlign w:val="bottom"/>
            <w:hideMark/>
          </w:tcPr>
          <w:p w14:paraId="2597B589"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25 </w:t>
            </w:r>
          </w:p>
        </w:tc>
        <w:tc>
          <w:tcPr>
            <w:tcW w:w="995" w:type="dxa"/>
            <w:tcBorders>
              <w:top w:val="nil"/>
              <w:left w:val="nil"/>
              <w:bottom w:val="single" w:sz="4" w:space="0" w:color="auto"/>
              <w:right w:val="single" w:sz="4" w:space="0" w:color="auto"/>
            </w:tcBorders>
            <w:shd w:val="clear" w:color="auto" w:fill="auto"/>
            <w:noWrap/>
            <w:vAlign w:val="bottom"/>
            <w:hideMark/>
          </w:tcPr>
          <w:p w14:paraId="481C11E6"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2/8/2024</w:t>
            </w:r>
          </w:p>
        </w:tc>
        <w:tc>
          <w:tcPr>
            <w:tcW w:w="995" w:type="dxa"/>
            <w:tcBorders>
              <w:top w:val="nil"/>
              <w:left w:val="nil"/>
              <w:bottom w:val="single" w:sz="4" w:space="0" w:color="auto"/>
              <w:right w:val="single" w:sz="4" w:space="0" w:color="auto"/>
            </w:tcBorders>
            <w:shd w:val="clear" w:color="auto" w:fill="auto"/>
            <w:noWrap/>
            <w:vAlign w:val="bottom"/>
            <w:hideMark/>
          </w:tcPr>
          <w:p w14:paraId="77E7892E"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2/10/2024</w:t>
            </w:r>
          </w:p>
        </w:tc>
        <w:tc>
          <w:tcPr>
            <w:tcW w:w="1510" w:type="dxa"/>
            <w:tcBorders>
              <w:top w:val="nil"/>
              <w:left w:val="nil"/>
              <w:bottom w:val="single" w:sz="4" w:space="0" w:color="auto"/>
              <w:right w:val="single" w:sz="4" w:space="0" w:color="auto"/>
            </w:tcBorders>
            <w:shd w:val="clear" w:color="auto" w:fill="auto"/>
            <w:noWrap/>
            <w:vAlign w:val="bottom"/>
            <w:hideMark/>
          </w:tcPr>
          <w:p w14:paraId="0886A7BE"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7</w:t>
            </w:r>
          </w:p>
        </w:tc>
        <w:tc>
          <w:tcPr>
            <w:tcW w:w="1543" w:type="dxa"/>
            <w:tcBorders>
              <w:top w:val="nil"/>
              <w:left w:val="nil"/>
              <w:bottom w:val="single" w:sz="4" w:space="0" w:color="auto"/>
              <w:right w:val="single" w:sz="4" w:space="0" w:color="auto"/>
            </w:tcBorders>
            <w:shd w:val="clear" w:color="auto" w:fill="auto"/>
            <w:noWrap/>
            <w:vAlign w:val="bottom"/>
            <w:hideMark/>
          </w:tcPr>
          <w:p w14:paraId="30DDEB95"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175 </w:t>
            </w:r>
          </w:p>
        </w:tc>
      </w:tr>
      <w:tr w:rsidR="00CD32CD" w:rsidRPr="00CD32CD" w14:paraId="67873516" w14:textId="77777777" w:rsidTr="00CD32CD">
        <w:trPr>
          <w:trHeight w:val="300"/>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36531B13"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w:t>
            </w:r>
          </w:p>
        </w:tc>
        <w:tc>
          <w:tcPr>
            <w:tcW w:w="6020" w:type="dxa"/>
            <w:gridSpan w:val="5"/>
            <w:tcBorders>
              <w:top w:val="single" w:sz="4" w:space="0" w:color="auto"/>
              <w:left w:val="nil"/>
              <w:bottom w:val="single" w:sz="4" w:space="0" w:color="auto"/>
              <w:right w:val="single" w:sz="4" w:space="0" w:color="000000"/>
            </w:tcBorders>
            <w:shd w:val="clear" w:color="000000" w:fill="8497B0"/>
            <w:noWrap/>
            <w:vAlign w:val="bottom"/>
            <w:hideMark/>
          </w:tcPr>
          <w:p w14:paraId="2D426771" w14:textId="77777777" w:rsidR="00CD32CD" w:rsidRPr="00CD32CD" w:rsidRDefault="00CD32CD" w:rsidP="00CD32CD">
            <w:pPr>
              <w:spacing w:line="240" w:lineRule="auto"/>
              <w:jc w:val="center"/>
              <w:rPr>
                <w:rFonts w:ascii="Calibri" w:eastAsia="Times New Roman" w:hAnsi="Calibri" w:cs="Calibri"/>
                <w:b w:val="0"/>
                <w:color w:val="000000"/>
                <w:sz w:val="22"/>
              </w:rPr>
            </w:pPr>
            <w:r w:rsidRPr="00CD32CD">
              <w:rPr>
                <w:rFonts w:ascii="Calibri" w:eastAsia="Times New Roman" w:hAnsi="Calibri" w:cs="Calibri"/>
                <w:b w:val="0"/>
                <w:color w:val="000000"/>
                <w:sz w:val="22"/>
              </w:rPr>
              <w:t>requirments(hardware-software)</w:t>
            </w:r>
          </w:p>
        </w:tc>
      </w:tr>
      <w:tr w:rsidR="00CD32CD" w:rsidRPr="00CD32CD" w14:paraId="380599E1" w14:textId="77777777" w:rsidTr="00CD32CD">
        <w:trPr>
          <w:trHeight w:val="300"/>
        </w:trPr>
        <w:tc>
          <w:tcPr>
            <w:tcW w:w="3040" w:type="dxa"/>
            <w:tcBorders>
              <w:top w:val="nil"/>
              <w:left w:val="single" w:sz="4" w:space="0" w:color="auto"/>
              <w:bottom w:val="single" w:sz="4" w:space="0" w:color="auto"/>
              <w:right w:val="single" w:sz="4" w:space="0" w:color="auto"/>
            </w:tcBorders>
            <w:shd w:val="clear" w:color="000000" w:fill="D6DCE4"/>
            <w:noWrap/>
            <w:vAlign w:val="bottom"/>
            <w:hideMark/>
          </w:tcPr>
          <w:p w14:paraId="490C816E"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choose e-commerce platform</w:t>
            </w:r>
          </w:p>
        </w:tc>
        <w:tc>
          <w:tcPr>
            <w:tcW w:w="977" w:type="dxa"/>
            <w:tcBorders>
              <w:top w:val="nil"/>
              <w:left w:val="nil"/>
              <w:bottom w:val="single" w:sz="4" w:space="0" w:color="auto"/>
              <w:right w:val="single" w:sz="4" w:space="0" w:color="auto"/>
            </w:tcBorders>
            <w:shd w:val="clear" w:color="auto" w:fill="auto"/>
            <w:noWrap/>
            <w:vAlign w:val="bottom"/>
            <w:hideMark/>
          </w:tcPr>
          <w:p w14:paraId="7FCE3D23"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   </w:t>
            </w:r>
          </w:p>
        </w:tc>
        <w:tc>
          <w:tcPr>
            <w:tcW w:w="995" w:type="dxa"/>
            <w:tcBorders>
              <w:top w:val="nil"/>
              <w:left w:val="nil"/>
              <w:bottom w:val="single" w:sz="4" w:space="0" w:color="auto"/>
              <w:right w:val="single" w:sz="4" w:space="0" w:color="auto"/>
            </w:tcBorders>
            <w:shd w:val="clear" w:color="auto" w:fill="auto"/>
            <w:noWrap/>
            <w:vAlign w:val="bottom"/>
            <w:hideMark/>
          </w:tcPr>
          <w:p w14:paraId="260C624D"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2/10/2024</w:t>
            </w:r>
          </w:p>
        </w:tc>
        <w:tc>
          <w:tcPr>
            <w:tcW w:w="995" w:type="dxa"/>
            <w:tcBorders>
              <w:top w:val="nil"/>
              <w:left w:val="nil"/>
              <w:bottom w:val="single" w:sz="4" w:space="0" w:color="auto"/>
              <w:right w:val="single" w:sz="4" w:space="0" w:color="auto"/>
            </w:tcBorders>
            <w:shd w:val="clear" w:color="auto" w:fill="auto"/>
            <w:noWrap/>
            <w:vAlign w:val="bottom"/>
            <w:hideMark/>
          </w:tcPr>
          <w:p w14:paraId="4423DDBE"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2/11/2024</w:t>
            </w:r>
          </w:p>
        </w:tc>
        <w:tc>
          <w:tcPr>
            <w:tcW w:w="1510" w:type="dxa"/>
            <w:tcBorders>
              <w:top w:val="nil"/>
              <w:left w:val="nil"/>
              <w:bottom w:val="single" w:sz="4" w:space="0" w:color="auto"/>
              <w:right w:val="single" w:sz="4" w:space="0" w:color="auto"/>
            </w:tcBorders>
            <w:shd w:val="clear" w:color="auto" w:fill="auto"/>
            <w:noWrap/>
            <w:vAlign w:val="bottom"/>
            <w:hideMark/>
          </w:tcPr>
          <w:p w14:paraId="2EFE9D96"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1</w:t>
            </w:r>
          </w:p>
        </w:tc>
        <w:tc>
          <w:tcPr>
            <w:tcW w:w="1543" w:type="dxa"/>
            <w:tcBorders>
              <w:top w:val="nil"/>
              <w:left w:val="nil"/>
              <w:bottom w:val="single" w:sz="4" w:space="0" w:color="auto"/>
              <w:right w:val="single" w:sz="4" w:space="0" w:color="auto"/>
            </w:tcBorders>
            <w:shd w:val="clear" w:color="auto" w:fill="auto"/>
            <w:noWrap/>
            <w:vAlign w:val="bottom"/>
            <w:hideMark/>
          </w:tcPr>
          <w:p w14:paraId="78F05BFB"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   </w:t>
            </w:r>
          </w:p>
        </w:tc>
      </w:tr>
      <w:tr w:rsidR="00CD32CD" w:rsidRPr="00CD32CD" w14:paraId="52FA0685" w14:textId="77777777" w:rsidTr="00CD32CD">
        <w:trPr>
          <w:trHeight w:val="300"/>
        </w:trPr>
        <w:tc>
          <w:tcPr>
            <w:tcW w:w="3040" w:type="dxa"/>
            <w:tcBorders>
              <w:top w:val="nil"/>
              <w:left w:val="single" w:sz="4" w:space="0" w:color="auto"/>
              <w:bottom w:val="single" w:sz="4" w:space="0" w:color="auto"/>
              <w:right w:val="single" w:sz="4" w:space="0" w:color="auto"/>
            </w:tcBorders>
            <w:shd w:val="clear" w:color="000000" w:fill="D6DCE4"/>
            <w:noWrap/>
            <w:vAlign w:val="bottom"/>
            <w:hideMark/>
          </w:tcPr>
          <w:p w14:paraId="49ED2394"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cutomize the platform</w:t>
            </w:r>
          </w:p>
        </w:tc>
        <w:tc>
          <w:tcPr>
            <w:tcW w:w="977" w:type="dxa"/>
            <w:tcBorders>
              <w:top w:val="nil"/>
              <w:left w:val="nil"/>
              <w:bottom w:val="single" w:sz="4" w:space="0" w:color="auto"/>
              <w:right w:val="single" w:sz="4" w:space="0" w:color="auto"/>
            </w:tcBorders>
            <w:shd w:val="clear" w:color="auto" w:fill="auto"/>
            <w:noWrap/>
            <w:vAlign w:val="bottom"/>
            <w:hideMark/>
          </w:tcPr>
          <w:p w14:paraId="297AD29D"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   </w:t>
            </w:r>
          </w:p>
        </w:tc>
        <w:tc>
          <w:tcPr>
            <w:tcW w:w="995" w:type="dxa"/>
            <w:tcBorders>
              <w:top w:val="nil"/>
              <w:left w:val="nil"/>
              <w:bottom w:val="single" w:sz="4" w:space="0" w:color="auto"/>
              <w:right w:val="single" w:sz="4" w:space="0" w:color="auto"/>
            </w:tcBorders>
            <w:shd w:val="clear" w:color="auto" w:fill="auto"/>
            <w:noWrap/>
            <w:vAlign w:val="bottom"/>
            <w:hideMark/>
          </w:tcPr>
          <w:p w14:paraId="67EE8F73"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2/10/2024</w:t>
            </w:r>
          </w:p>
        </w:tc>
        <w:tc>
          <w:tcPr>
            <w:tcW w:w="995" w:type="dxa"/>
            <w:tcBorders>
              <w:top w:val="nil"/>
              <w:left w:val="nil"/>
              <w:bottom w:val="single" w:sz="4" w:space="0" w:color="auto"/>
              <w:right w:val="single" w:sz="4" w:space="0" w:color="auto"/>
            </w:tcBorders>
            <w:shd w:val="clear" w:color="auto" w:fill="auto"/>
            <w:noWrap/>
            <w:vAlign w:val="bottom"/>
            <w:hideMark/>
          </w:tcPr>
          <w:p w14:paraId="46021461"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2/11/2024</w:t>
            </w:r>
          </w:p>
        </w:tc>
        <w:tc>
          <w:tcPr>
            <w:tcW w:w="1510" w:type="dxa"/>
            <w:tcBorders>
              <w:top w:val="nil"/>
              <w:left w:val="nil"/>
              <w:bottom w:val="single" w:sz="4" w:space="0" w:color="auto"/>
              <w:right w:val="single" w:sz="4" w:space="0" w:color="auto"/>
            </w:tcBorders>
            <w:shd w:val="clear" w:color="auto" w:fill="auto"/>
            <w:noWrap/>
            <w:vAlign w:val="bottom"/>
            <w:hideMark/>
          </w:tcPr>
          <w:p w14:paraId="58D4B2C4"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2</w:t>
            </w:r>
          </w:p>
        </w:tc>
        <w:tc>
          <w:tcPr>
            <w:tcW w:w="1543" w:type="dxa"/>
            <w:tcBorders>
              <w:top w:val="nil"/>
              <w:left w:val="nil"/>
              <w:bottom w:val="single" w:sz="4" w:space="0" w:color="auto"/>
              <w:right w:val="single" w:sz="4" w:space="0" w:color="auto"/>
            </w:tcBorders>
            <w:shd w:val="clear" w:color="auto" w:fill="auto"/>
            <w:noWrap/>
            <w:vAlign w:val="bottom"/>
            <w:hideMark/>
          </w:tcPr>
          <w:p w14:paraId="72DAE7C3"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   </w:t>
            </w:r>
          </w:p>
        </w:tc>
      </w:tr>
      <w:tr w:rsidR="00CD32CD" w:rsidRPr="00CD32CD" w14:paraId="751C81D0" w14:textId="77777777" w:rsidTr="00CD32CD">
        <w:trPr>
          <w:trHeight w:val="300"/>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5CD8FEB2"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w:t>
            </w:r>
          </w:p>
        </w:tc>
        <w:tc>
          <w:tcPr>
            <w:tcW w:w="6020" w:type="dxa"/>
            <w:gridSpan w:val="5"/>
            <w:tcBorders>
              <w:top w:val="single" w:sz="4" w:space="0" w:color="auto"/>
              <w:left w:val="nil"/>
              <w:bottom w:val="single" w:sz="4" w:space="0" w:color="auto"/>
              <w:right w:val="single" w:sz="4" w:space="0" w:color="000000"/>
            </w:tcBorders>
            <w:shd w:val="clear" w:color="000000" w:fill="F4B084"/>
            <w:noWrap/>
            <w:vAlign w:val="bottom"/>
            <w:hideMark/>
          </w:tcPr>
          <w:p w14:paraId="0BAFDF77" w14:textId="77777777" w:rsidR="00CD32CD" w:rsidRPr="00CD32CD" w:rsidRDefault="00CD32CD" w:rsidP="00CD32CD">
            <w:pPr>
              <w:spacing w:line="240" w:lineRule="auto"/>
              <w:jc w:val="center"/>
              <w:rPr>
                <w:rFonts w:ascii="Calibri" w:eastAsia="Times New Roman" w:hAnsi="Calibri" w:cs="Calibri"/>
                <w:b w:val="0"/>
                <w:color w:val="000000"/>
                <w:sz w:val="22"/>
              </w:rPr>
            </w:pPr>
            <w:r w:rsidRPr="00CD32CD">
              <w:rPr>
                <w:rFonts w:ascii="Calibri" w:eastAsia="Times New Roman" w:hAnsi="Calibri" w:cs="Calibri"/>
                <w:b w:val="0"/>
                <w:color w:val="000000"/>
                <w:sz w:val="22"/>
              </w:rPr>
              <w:t>Website Development And Design</w:t>
            </w:r>
          </w:p>
        </w:tc>
      </w:tr>
      <w:tr w:rsidR="00CD32CD" w:rsidRPr="00CD32CD" w14:paraId="789BDA37" w14:textId="77777777" w:rsidTr="00CD32CD">
        <w:trPr>
          <w:trHeight w:val="300"/>
        </w:trPr>
        <w:tc>
          <w:tcPr>
            <w:tcW w:w="3040" w:type="dxa"/>
            <w:tcBorders>
              <w:top w:val="nil"/>
              <w:left w:val="single" w:sz="4" w:space="0" w:color="auto"/>
              <w:bottom w:val="single" w:sz="4" w:space="0" w:color="auto"/>
              <w:right w:val="single" w:sz="4" w:space="0" w:color="auto"/>
            </w:tcBorders>
            <w:shd w:val="clear" w:color="000000" w:fill="F8CBAD"/>
            <w:noWrap/>
            <w:vAlign w:val="bottom"/>
            <w:hideMark/>
          </w:tcPr>
          <w:p w14:paraId="61AD017F"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front-end</w:t>
            </w:r>
          </w:p>
        </w:tc>
        <w:tc>
          <w:tcPr>
            <w:tcW w:w="977" w:type="dxa"/>
            <w:tcBorders>
              <w:top w:val="nil"/>
              <w:left w:val="nil"/>
              <w:bottom w:val="single" w:sz="4" w:space="0" w:color="auto"/>
              <w:right w:val="single" w:sz="4" w:space="0" w:color="auto"/>
            </w:tcBorders>
            <w:shd w:val="clear" w:color="auto" w:fill="auto"/>
            <w:noWrap/>
            <w:vAlign w:val="bottom"/>
            <w:hideMark/>
          </w:tcPr>
          <w:p w14:paraId="451F4592"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15 </w:t>
            </w:r>
          </w:p>
        </w:tc>
        <w:tc>
          <w:tcPr>
            <w:tcW w:w="995" w:type="dxa"/>
            <w:tcBorders>
              <w:top w:val="nil"/>
              <w:left w:val="nil"/>
              <w:bottom w:val="single" w:sz="4" w:space="0" w:color="auto"/>
              <w:right w:val="single" w:sz="4" w:space="0" w:color="auto"/>
            </w:tcBorders>
            <w:shd w:val="clear" w:color="auto" w:fill="auto"/>
            <w:noWrap/>
            <w:vAlign w:val="bottom"/>
            <w:hideMark/>
          </w:tcPr>
          <w:p w14:paraId="5BBCC31C"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2/11/2024</w:t>
            </w:r>
          </w:p>
        </w:tc>
        <w:tc>
          <w:tcPr>
            <w:tcW w:w="995" w:type="dxa"/>
            <w:tcBorders>
              <w:top w:val="nil"/>
              <w:left w:val="nil"/>
              <w:bottom w:val="single" w:sz="4" w:space="0" w:color="auto"/>
              <w:right w:val="single" w:sz="4" w:space="0" w:color="auto"/>
            </w:tcBorders>
            <w:shd w:val="clear" w:color="auto" w:fill="auto"/>
            <w:noWrap/>
            <w:vAlign w:val="bottom"/>
            <w:hideMark/>
          </w:tcPr>
          <w:p w14:paraId="7395F78A"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2/20/2024</w:t>
            </w:r>
          </w:p>
        </w:tc>
        <w:tc>
          <w:tcPr>
            <w:tcW w:w="1510" w:type="dxa"/>
            <w:tcBorders>
              <w:top w:val="nil"/>
              <w:left w:val="nil"/>
              <w:bottom w:val="single" w:sz="4" w:space="0" w:color="auto"/>
              <w:right w:val="single" w:sz="4" w:space="0" w:color="auto"/>
            </w:tcBorders>
            <w:shd w:val="clear" w:color="auto" w:fill="auto"/>
            <w:noWrap/>
            <w:vAlign w:val="bottom"/>
            <w:hideMark/>
          </w:tcPr>
          <w:p w14:paraId="5B465853"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30</w:t>
            </w:r>
          </w:p>
        </w:tc>
        <w:tc>
          <w:tcPr>
            <w:tcW w:w="1543" w:type="dxa"/>
            <w:tcBorders>
              <w:top w:val="nil"/>
              <w:left w:val="nil"/>
              <w:bottom w:val="single" w:sz="4" w:space="0" w:color="auto"/>
              <w:right w:val="single" w:sz="4" w:space="0" w:color="auto"/>
            </w:tcBorders>
            <w:shd w:val="clear" w:color="auto" w:fill="auto"/>
            <w:noWrap/>
            <w:vAlign w:val="bottom"/>
            <w:hideMark/>
          </w:tcPr>
          <w:p w14:paraId="34B75746"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450 </w:t>
            </w:r>
          </w:p>
        </w:tc>
      </w:tr>
      <w:tr w:rsidR="00CD32CD" w:rsidRPr="00CD32CD" w14:paraId="37BCC6BB" w14:textId="77777777" w:rsidTr="00CD32CD">
        <w:trPr>
          <w:trHeight w:val="300"/>
        </w:trPr>
        <w:tc>
          <w:tcPr>
            <w:tcW w:w="3040" w:type="dxa"/>
            <w:tcBorders>
              <w:top w:val="nil"/>
              <w:left w:val="single" w:sz="4" w:space="0" w:color="auto"/>
              <w:bottom w:val="single" w:sz="4" w:space="0" w:color="auto"/>
              <w:right w:val="single" w:sz="4" w:space="0" w:color="auto"/>
            </w:tcBorders>
            <w:shd w:val="clear" w:color="000000" w:fill="F8CBAD"/>
            <w:noWrap/>
            <w:vAlign w:val="bottom"/>
            <w:hideMark/>
          </w:tcPr>
          <w:p w14:paraId="0E0F5C41"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database</w:t>
            </w:r>
          </w:p>
        </w:tc>
        <w:tc>
          <w:tcPr>
            <w:tcW w:w="977" w:type="dxa"/>
            <w:tcBorders>
              <w:top w:val="nil"/>
              <w:left w:val="nil"/>
              <w:bottom w:val="single" w:sz="4" w:space="0" w:color="auto"/>
              <w:right w:val="single" w:sz="4" w:space="0" w:color="auto"/>
            </w:tcBorders>
            <w:shd w:val="clear" w:color="auto" w:fill="auto"/>
            <w:noWrap/>
            <w:vAlign w:val="bottom"/>
            <w:hideMark/>
          </w:tcPr>
          <w:p w14:paraId="7E52EF38"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20 </w:t>
            </w:r>
          </w:p>
        </w:tc>
        <w:tc>
          <w:tcPr>
            <w:tcW w:w="995" w:type="dxa"/>
            <w:tcBorders>
              <w:top w:val="nil"/>
              <w:left w:val="nil"/>
              <w:bottom w:val="single" w:sz="4" w:space="0" w:color="auto"/>
              <w:right w:val="single" w:sz="4" w:space="0" w:color="auto"/>
            </w:tcBorders>
            <w:shd w:val="clear" w:color="auto" w:fill="auto"/>
            <w:noWrap/>
            <w:vAlign w:val="bottom"/>
            <w:hideMark/>
          </w:tcPr>
          <w:p w14:paraId="4EB02DBB"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2/20/2024</w:t>
            </w:r>
          </w:p>
        </w:tc>
        <w:tc>
          <w:tcPr>
            <w:tcW w:w="995" w:type="dxa"/>
            <w:tcBorders>
              <w:top w:val="nil"/>
              <w:left w:val="nil"/>
              <w:bottom w:val="single" w:sz="4" w:space="0" w:color="auto"/>
              <w:right w:val="single" w:sz="4" w:space="0" w:color="auto"/>
            </w:tcBorders>
            <w:shd w:val="clear" w:color="auto" w:fill="auto"/>
            <w:noWrap/>
            <w:vAlign w:val="bottom"/>
            <w:hideMark/>
          </w:tcPr>
          <w:p w14:paraId="57D73879"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2/24/2024</w:t>
            </w:r>
          </w:p>
        </w:tc>
        <w:tc>
          <w:tcPr>
            <w:tcW w:w="1510" w:type="dxa"/>
            <w:tcBorders>
              <w:top w:val="nil"/>
              <w:left w:val="nil"/>
              <w:bottom w:val="single" w:sz="4" w:space="0" w:color="auto"/>
              <w:right w:val="single" w:sz="4" w:space="0" w:color="auto"/>
            </w:tcBorders>
            <w:shd w:val="clear" w:color="auto" w:fill="auto"/>
            <w:noWrap/>
            <w:vAlign w:val="bottom"/>
            <w:hideMark/>
          </w:tcPr>
          <w:p w14:paraId="769E561E"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5</w:t>
            </w:r>
          </w:p>
        </w:tc>
        <w:tc>
          <w:tcPr>
            <w:tcW w:w="1543" w:type="dxa"/>
            <w:tcBorders>
              <w:top w:val="nil"/>
              <w:left w:val="nil"/>
              <w:bottom w:val="single" w:sz="4" w:space="0" w:color="auto"/>
              <w:right w:val="single" w:sz="4" w:space="0" w:color="auto"/>
            </w:tcBorders>
            <w:shd w:val="clear" w:color="auto" w:fill="auto"/>
            <w:noWrap/>
            <w:vAlign w:val="bottom"/>
            <w:hideMark/>
          </w:tcPr>
          <w:p w14:paraId="335AA6C6"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100 </w:t>
            </w:r>
          </w:p>
        </w:tc>
      </w:tr>
      <w:tr w:rsidR="00CD32CD" w:rsidRPr="00CD32CD" w14:paraId="0AE918B6" w14:textId="77777777" w:rsidTr="00CD32CD">
        <w:trPr>
          <w:trHeight w:val="300"/>
        </w:trPr>
        <w:tc>
          <w:tcPr>
            <w:tcW w:w="3040" w:type="dxa"/>
            <w:tcBorders>
              <w:top w:val="nil"/>
              <w:left w:val="single" w:sz="4" w:space="0" w:color="auto"/>
              <w:bottom w:val="single" w:sz="4" w:space="0" w:color="auto"/>
              <w:right w:val="single" w:sz="4" w:space="0" w:color="auto"/>
            </w:tcBorders>
            <w:shd w:val="clear" w:color="000000" w:fill="F8CBAD"/>
            <w:noWrap/>
            <w:vAlign w:val="bottom"/>
            <w:hideMark/>
          </w:tcPr>
          <w:p w14:paraId="6020D4BD"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back-end</w:t>
            </w:r>
          </w:p>
        </w:tc>
        <w:tc>
          <w:tcPr>
            <w:tcW w:w="977" w:type="dxa"/>
            <w:tcBorders>
              <w:top w:val="nil"/>
              <w:left w:val="nil"/>
              <w:bottom w:val="single" w:sz="4" w:space="0" w:color="auto"/>
              <w:right w:val="single" w:sz="4" w:space="0" w:color="auto"/>
            </w:tcBorders>
            <w:shd w:val="clear" w:color="auto" w:fill="auto"/>
            <w:noWrap/>
            <w:vAlign w:val="bottom"/>
            <w:hideMark/>
          </w:tcPr>
          <w:p w14:paraId="668E4A92"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30 </w:t>
            </w:r>
          </w:p>
        </w:tc>
        <w:tc>
          <w:tcPr>
            <w:tcW w:w="995" w:type="dxa"/>
            <w:tcBorders>
              <w:top w:val="nil"/>
              <w:left w:val="nil"/>
              <w:bottom w:val="single" w:sz="4" w:space="0" w:color="auto"/>
              <w:right w:val="single" w:sz="4" w:space="0" w:color="auto"/>
            </w:tcBorders>
            <w:shd w:val="clear" w:color="auto" w:fill="auto"/>
            <w:noWrap/>
            <w:vAlign w:val="bottom"/>
            <w:hideMark/>
          </w:tcPr>
          <w:p w14:paraId="7BCFC32A"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2/24/2024</w:t>
            </w:r>
          </w:p>
        </w:tc>
        <w:tc>
          <w:tcPr>
            <w:tcW w:w="995" w:type="dxa"/>
            <w:tcBorders>
              <w:top w:val="nil"/>
              <w:left w:val="nil"/>
              <w:bottom w:val="single" w:sz="4" w:space="0" w:color="auto"/>
              <w:right w:val="single" w:sz="4" w:space="0" w:color="auto"/>
            </w:tcBorders>
            <w:shd w:val="clear" w:color="auto" w:fill="auto"/>
            <w:noWrap/>
            <w:vAlign w:val="bottom"/>
            <w:hideMark/>
          </w:tcPr>
          <w:p w14:paraId="6C7F1352"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3/10/2024</w:t>
            </w:r>
          </w:p>
        </w:tc>
        <w:tc>
          <w:tcPr>
            <w:tcW w:w="1510" w:type="dxa"/>
            <w:tcBorders>
              <w:top w:val="nil"/>
              <w:left w:val="nil"/>
              <w:bottom w:val="single" w:sz="4" w:space="0" w:color="auto"/>
              <w:right w:val="single" w:sz="4" w:space="0" w:color="auto"/>
            </w:tcBorders>
            <w:shd w:val="clear" w:color="auto" w:fill="auto"/>
            <w:noWrap/>
            <w:vAlign w:val="bottom"/>
            <w:hideMark/>
          </w:tcPr>
          <w:p w14:paraId="621534BC"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50</w:t>
            </w:r>
          </w:p>
        </w:tc>
        <w:tc>
          <w:tcPr>
            <w:tcW w:w="1543" w:type="dxa"/>
            <w:tcBorders>
              <w:top w:val="nil"/>
              <w:left w:val="nil"/>
              <w:bottom w:val="single" w:sz="4" w:space="0" w:color="auto"/>
              <w:right w:val="single" w:sz="4" w:space="0" w:color="auto"/>
            </w:tcBorders>
            <w:shd w:val="clear" w:color="auto" w:fill="auto"/>
            <w:noWrap/>
            <w:vAlign w:val="bottom"/>
            <w:hideMark/>
          </w:tcPr>
          <w:p w14:paraId="62950B8D"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1,500 </w:t>
            </w:r>
          </w:p>
        </w:tc>
      </w:tr>
      <w:tr w:rsidR="00CD32CD" w:rsidRPr="00CD32CD" w14:paraId="3032C0D8" w14:textId="77777777" w:rsidTr="00CD32CD">
        <w:trPr>
          <w:trHeight w:val="300"/>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2B65B497"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w:t>
            </w:r>
          </w:p>
        </w:tc>
        <w:tc>
          <w:tcPr>
            <w:tcW w:w="6020" w:type="dxa"/>
            <w:gridSpan w:val="5"/>
            <w:tcBorders>
              <w:top w:val="single" w:sz="4" w:space="0" w:color="auto"/>
              <w:left w:val="nil"/>
              <w:bottom w:val="single" w:sz="4" w:space="0" w:color="auto"/>
              <w:right w:val="single" w:sz="4" w:space="0" w:color="000000"/>
            </w:tcBorders>
            <w:shd w:val="clear" w:color="000000" w:fill="8497B0"/>
            <w:noWrap/>
            <w:vAlign w:val="bottom"/>
            <w:hideMark/>
          </w:tcPr>
          <w:p w14:paraId="77CDE0B7" w14:textId="77777777" w:rsidR="00CD32CD" w:rsidRPr="00CD32CD" w:rsidRDefault="00CD32CD" w:rsidP="00CD32CD">
            <w:pPr>
              <w:spacing w:line="240" w:lineRule="auto"/>
              <w:jc w:val="center"/>
              <w:rPr>
                <w:rFonts w:ascii="Calibri" w:eastAsia="Times New Roman" w:hAnsi="Calibri" w:cs="Calibri"/>
                <w:b w:val="0"/>
                <w:color w:val="000000"/>
                <w:sz w:val="22"/>
              </w:rPr>
            </w:pPr>
            <w:r w:rsidRPr="00CD32CD">
              <w:rPr>
                <w:rFonts w:ascii="Calibri" w:eastAsia="Times New Roman" w:hAnsi="Calibri" w:cs="Calibri"/>
                <w:b w:val="0"/>
                <w:color w:val="000000"/>
                <w:sz w:val="22"/>
              </w:rPr>
              <w:t>Product Listing and Content Creation</w:t>
            </w:r>
          </w:p>
        </w:tc>
      </w:tr>
      <w:tr w:rsidR="00CD32CD" w:rsidRPr="00CD32CD" w14:paraId="012CFF12" w14:textId="77777777" w:rsidTr="00CD32CD">
        <w:trPr>
          <w:trHeight w:val="300"/>
        </w:trPr>
        <w:tc>
          <w:tcPr>
            <w:tcW w:w="3040" w:type="dxa"/>
            <w:tcBorders>
              <w:top w:val="nil"/>
              <w:left w:val="single" w:sz="4" w:space="0" w:color="auto"/>
              <w:bottom w:val="single" w:sz="4" w:space="0" w:color="auto"/>
              <w:right w:val="single" w:sz="4" w:space="0" w:color="auto"/>
            </w:tcBorders>
            <w:shd w:val="clear" w:color="000000" w:fill="D6DCE4"/>
            <w:noWrap/>
            <w:vAlign w:val="bottom"/>
            <w:hideMark/>
          </w:tcPr>
          <w:p w14:paraId="261CFBC2"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Gather product information</w:t>
            </w:r>
          </w:p>
        </w:tc>
        <w:tc>
          <w:tcPr>
            <w:tcW w:w="977" w:type="dxa"/>
            <w:tcBorders>
              <w:top w:val="nil"/>
              <w:left w:val="nil"/>
              <w:bottom w:val="single" w:sz="4" w:space="0" w:color="auto"/>
              <w:right w:val="single" w:sz="4" w:space="0" w:color="auto"/>
            </w:tcBorders>
            <w:shd w:val="clear" w:color="auto" w:fill="auto"/>
            <w:noWrap/>
            <w:vAlign w:val="bottom"/>
            <w:hideMark/>
          </w:tcPr>
          <w:p w14:paraId="40F2FA6C"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15 </w:t>
            </w:r>
          </w:p>
        </w:tc>
        <w:tc>
          <w:tcPr>
            <w:tcW w:w="995" w:type="dxa"/>
            <w:tcBorders>
              <w:top w:val="nil"/>
              <w:left w:val="nil"/>
              <w:bottom w:val="single" w:sz="4" w:space="0" w:color="auto"/>
              <w:right w:val="single" w:sz="4" w:space="0" w:color="auto"/>
            </w:tcBorders>
            <w:shd w:val="clear" w:color="auto" w:fill="auto"/>
            <w:noWrap/>
            <w:vAlign w:val="bottom"/>
            <w:hideMark/>
          </w:tcPr>
          <w:p w14:paraId="447DDCDF"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3/10/2024</w:t>
            </w:r>
          </w:p>
        </w:tc>
        <w:tc>
          <w:tcPr>
            <w:tcW w:w="995" w:type="dxa"/>
            <w:tcBorders>
              <w:top w:val="nil"/>
              <w:left w:val="nil"/>
              <w:bottom w:val="single" w:sz="4" w:space="0" w:color="auto"/>
              <w:right w:val="single" w:sz="4" w:space="0" w:color="auto"/>
            </w:tcBorders>
            <w:shd w:val="clear" w:color="auto" w:fill="auto"/>
            <w:noWrap/>
            <w:vAlign w:val="bottom"/>
            <w:hideMark/>
          </w:tcPr>
          <w:p w14:paraId="2B8F3679"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3/13/2024</w:t>
            </w:r>
          </w:p>
        </w:tc>
        <w:tc>
          <w:tcPr>
            <w:tcW w:w="1510" w:type="dxa"/>
            <w:tcBorders>
              <w:top w:val="nil"/>
              <w:left w:val="nil"/>
              <w:bottom w:val="single" w:sz="4" w:space="0" w:color="auto"/>
              <w:right w:val="single" w:sz="4" w:space="0" w:color="auto"/>
            </w:tcBorders>
            <w:shd w:val="clear" w:color="auto" w:fill="auto"/>
            <w:noWrap/>
            <w:vAlign w:val="bottom"/>
            <w:hideMark/>
          </w:tcPr>
          <w:p w14:paraId="3029832B"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10</w:t>
            </w:r>
          </w:p>
        </w:tc>
        <w:tc>
          <w:tcPr>
            <w:tcW w:w="1543" w:type="dxa"/>
            <w:tcBorders>
              <w:top w:val="nil"/>
              <w:left w:val="nil"/>
              <w:bottom w:val="single" w:sz="4" w:space="0" w:color="auto"/>
              <w:right w:val="single" w:sz="4" w:space="0" w:color="auto"/>
            </w:tcBorders>
            <w:shd w:val="clear" w:color="auto" w:fill="auto"/>
            <w:noWrap/>
            <w:vAlign w:val="bottom"/>
            <w:hideMark/>
          </w:tcPr>
          <w:p w14:paraId="4399DFD6"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150 </w:t>
            </w:r>
          </w:p>
        </w:tc>
      </w:tr>
      <w:tr w:rsidR="00CD32CD" w:rsidRPr="00CD32CD" w14:paraId="6F5BED09" w14:textId="77777777" w:rsidTr="00CD32CD">
        <w:trPr>
          <w:trHeight w:val="300"/>
        </w:trPr>
        <w:tc>
          <w:tcPr>
            <w:tcW w:w="3040" w:type="dxa"/>
            <w:tcBorders>
              <w:top w:val="nil"/>
              <w:left w:val="single" w:sz="4" w:space="0" w:color="auto"/>
              <w:bottom w:val="single" w:sz="4" w:space="0" w:color="auto"/>
              <w:right w:val="single" w:sz="4" w:space="0" w:color="auto"/>
            </w:tcBorders>
            <w:shd w:val="clear" w:color="000000" w:fill="D6DCE4"/>
            <w:noWrap/>
            <w:vAlign w:val="bottom"/>
            <w:hideMark/>
          </w:tcPr>
          <w:p w14:paraId="3641FF5A"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create high quality images</w:t>
            </w:r>
          </w:p>
        </w:tc>
        <w:tc>
          <w:tcPr>
            <w:tcW w:w="977" w:type="dxa"/>
            <w:tcBorders>
              <w:top w:val="nil"/>
              <w:left w:val="nil"/>
              <w:bottom w:val="single" w:sz="4" w:space="0" w:color="auto"/>
              <w:right w:val="single" w:sz="4" w:space="0" w:color="auto"/>
            </w:tcBorders>
            <w:shd w:val="clear" w:color="auto" w:fill="auto"/>
            <w:noWrap/>
            <w:vAlign w:val="bottom"/>
            <w:hideMark/>
          </w:tcPr>
          <w:p w14:paraId="1CEDE0D0"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15 </w:t>
            </w:r>
          </w:p>
        </w:tc>
        <w:tc>
          <w:tcPr>
            <w:tcW w:w="995" w:type="dxa"/>
            <w:tcBorders>
              <w:top w:val="nil"/>
              <w:left w:val="nil"/>
              <w:bottom w:val="single" w:sz="4" w:space="0" w:color="auto"/>
              <w:right w:val="single" w:sz="4" w:space="0" w:color="auto"/>
            </w:tcBorders>
            <w:shd w:val="clear" w:color="auto" w:fill="auto"/>
            <w:noWrap/>
            <w:vAlign w:val="bottom"/>
            <w:hideMark/>
          </w:tcPr>
          <w:p w14:paraId="6CD64495"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3/13/2024</w:t>
            </w:r>
          </w:p>
        </w:tc>
        <w:tc>
          <w:tcPr>
            <w:tcW w:w="995" w:type="dxa"/>
            <w:tcBorders>
              <w:top w:val="nil"/>
              <w:left w:val="nil"/>
              <w:bottom w:val="single" w:sz="4" w:space="0" w:color="auto"/>
              <w:right w:val="single" w:sz="4" w:space="0" w:color="auto"/>
            </w:tcBorders>
            <w:shd w:val="clear" w:color="auto" w:fill="auto"/>
            <w:noWrap/>
            <w:vAlign w:val="bottom"/>
            <w:hideMark/>
          </w:tcPr>
          <w:p w14:paraId="7311EABB"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3/18/2024</w:t>
            </w:r>
          </w:p>
        </w:tc>
        <w:tc>
          <w:tcPr>
            <w:tcW w:w="1510" w:type="dxa"/>
            <w:tcBorders>
              <w:top w:val="nil"/>
              <w:left w:val="nil"/>
              <w:bottom w:val="single" w:sz="4" w:space="0" w:color="auto"/>
              <w:right w:val="single" w:sz="4" w:space="0" w:color="auto"/>
            </w:tcBorders>
            <w:shd w:val="clear" w:color="auto" w:fill="auto"/>
            <w:noWrap/>
            <w:vAlign w:val="bottom"/>
            <w:hideMark/>
          </w:tcPr>
          <w:p w14:paraId="116709A3"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10</w:t>
            </w:r>
          </w:p>
        </w:tc>
        <w:tc>
          <w:tcPr>
            <w:tcW w:w="1543" w:type="dxa"/>
            <w:tcBorders>
              <w:top w:val="nil"/>
              <w:left w:val="nil"/>
              <w:bottom w:val="single" w:sz="4" w:space="0" w:color="auto"/>
              <w:right w:val="single" w:sz="4" w:space="0" w:color="auto"/>
            </w:tcBorders>
            <w:shd w:val="clear" w:color="auto" w:fill="auto"/>
            <w:noWrap/>
            <w:vAlign w:val="bottom"/>
            <w:hideMark/>
          </w:tcPr>
          <w:p w14:paraId="38E975E0"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150 </w:t>
            </w:r>
          </w:p>
        </w:tc>
      </w:tr>
      <w:tr w:rsidR="00CD32CD" w:rsidRPr="00CD32CD" w14:paraId="46F237FA" w14:textId="77777777" w:rsidTr="00CD32CD">
        <w:trPr>
          <w:trHeight w:val="300"/>
        </w:trPr>
        <w:tc>
          <w:tcPr>
            <w:tcW w:w="3040" w:type="dxa"/>
            <w:tcBorders>
              <w:top w:val="nil"/>
              <w:left w:val="single" w:sz="4" w:space="0" w:color="auto"/>
              <w:bottom w:val="single" w:sz="4" w:space="0" w:color="auto"/>
              <w:right w:val="single" w:sz="4" w:space="0" w:color="auto"/>
            </w:tcBorders>
            <w:shd w:val="clear" w:color="000000" w:fill="D6DCE4"/>
            <w:noWrap/>
            <w:vAlign w:val="bottom"/>
            <w:hideMark/>
          </w:tcPr>
          <w:p w14:paraId="34A16A3B"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optimize content for SEO</w:t>
            </w:r>
          </w:p>
        </w:tc>
        <w:tc>
          <w:tcPr>
            <w:tcW w:w="977" w:type="dxa"/>
            <w:tcBorders>
              <w:top w:val="nil"/>
              <w:left w:val="nil"/>
              <w:bottom w:val="single" w:sz="4" w:space="0" w:color="auto"/>
              <w:right w:val="single" w:sz="4" w:space="0" w:color="auto"/>
            </w:tcBorders>
            <w:shd w:val="clear" w:color="auto" w:fill="auto"/>
            <w:noWrap/>
            <w:vAlign w:val="bottom"/>
            <w:hideMark/>
          </w:tcPr>
          <w:p w14:paraId="2F752BEE"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20 </w:t>
            </w:r>
          </w:p>
        </w:tc>
        <w:tc>
          <w:tcPr>
            <w:tcW w:w="995" w:type="dxa"/>
            <w:tcBorders>
              <w:top w:val="nil"/>
              <w:left w:val="nil"/>
              <w:bottom w:val="single" w:sz="4" w:space="0" w:color="auto"/>
              <w:right w:val="single" w:sz="4" w:space="0" w:color="auto"/>
            </w:tcBorders>
            <w:shd w:val="clear" w:color="auto" w:fill="auto"/>
            <w:noWrap/>
            <w:vAlign w:val="bottom"/>
            <w:hideMark/>
          </w:tcPr>
          <w:p w14:paraId="3D2322C7"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3/18/2024</w:t>
            </w:r>
          </w:p>
        </w:tc>
        <w:tc>
          <w:tcPr>
            <w:tcW w:w="995" w:type="dxa"/>
            <w:tcBorders>
              <w:top w:val="nil"/>
              <w:left w:val="nil"/>
              <w:bottom w:val="single" w:sz="4" w:space="0" w:color="auto"/>
              <w:right w:val="single" w:sz="4" w:space="0" w:color="auto"/>
            </w:tcBorders>
            <w:shd w:val="clear" w:color="auto" w:fill="auto"/>
            <w:noWrap/>
            <w:vAlign w:val="bottom"/>
            <w:hideMark/>
          </w:tcPr>
          <w:p w14:paraId="07F9F38E"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3/24/2024</w:t>
            </w:r>
          </w:p>
        </w:tc>
        <w:tc>
          <w:tcPr>
            <w:tcW w:w="1510" w:type="dxa"/>
            <w:tcBorders>
              <w:top w:val="nil"/>
              <w:left w:val="nil"/>
              <w:bottom w:val="single" w:sz="4" w:space="0" w:color="auto"/>
              <w:right w:val="single" w:sz="4" w:space="0" w:color="auto"/>
            </w:tcBorders>
            <w:shd w:val="clear" w:color="auto" w:fill="auto"/>
            <w:noWrap/>
            <w:vAlign w:val="bottom"/>
            <w:hideMark/>
          </w:tcPr>
          <w:p w14:paraId="1B013819"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5</w:t>
            </w:r>
          </w:p>
        </w:tc>
        <w:tc>
          <w:tcPr>
            <w:tcW w:w="1543" w:type="dxa"/>
            <w:tcBorders>
              <w:top w:val="nil"/>
              <w:left w:val="nil"/>
              <w:bottom w:val="single" w:sz="4" w:space="0" w:color="auto"/>
              <w:right w:val="single" w:sz="4" w:space="0" w:color="auto"/>
            </w:tcBorders>
            <w:shd w:val="clear" w:color="auto" w:fill="auto"/>
            <w:noWrap/>
            <w:vAlign w:val="bottom"/>
            <w:hideMark/>
          </w:tcPr>
          <w:p w14:paraId="18D1E2B0"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100 </w:t>
            </w:r>
          </w:p>
        </w:tc>
      </w:tr>
      <w:tr w:rsidR="00CD32CD" w:rsidRPr="00CD32CD" w14:paraId="23C91B43" w14:textId="77777777" w:rsidTr="00CD32CD">
        <w:trPr>
          <w:trHeight w:val="300"/>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555A5AF2"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w:t>
            </w:r>
          </w:p>
        </w:tc>
        <w:tc>
          <w:tcPr>
            <w:tcW w:w="6020" w:type="dxa"/>
            <w:gridSpan w:val="5"/>
            <w:tcBorders>
              <w:top w:val="single" w:sz="4" w:space="0" w:color="auto"/>
              <w:left w:val="nil"/>
              <w:bottom w:val="single" w:sz="4" w:space="0" w:color="auto"/>
              <w:right w:val="single" w:sz="4" w:space="0" w:color="000000"/>
            </w:tcBorders>
            <w:shd w:val="clear" w:color="000000" w:fill="F4B084"/>
            <w:noWrap/>
            <w:vAlign w:val="bottom"/>
            <w:hideMark/>
          </w:tcPr>
          <w:p w14:paraId="065FC9B0" w14:textId="77777777" w:rsidR="00CD32CD" w:rsidRPr="00CD32CD" w:rsidRDefault="00CD32CD" w:rsidP="00CD32CD">
            <w:pPr>
              <w:spacing w:line="240" w:lineRule="auto"/>
              <w:jc w:val="center"/>
              <w:rPr>
                <w:rFonts w:ascii="Calibri" w:eastAsia="Times New Roman" w:hAnsi="Calibri" w:cs="Calibri"/>
                <w:b w:val="0"/>
                <w:color w:val="000000"/>
                <w:sz w:val="22"/>
              </w:rPr>
            </w:pPr>
            <w:r w:rsidRPr="00CD32CD">
              <w:rPr>
                <w:rFonts w:ascii="Calibri" w:eastAsia="Times New Roman" w:hAnsi="Calibri" w:cs="Calibri"/>
                <w:b w:val="0"/>
                <w:color w:val="000000"/>
                <w:sz w:val="22"/>
              </w:rPr>
              <w:t>payment gateway</w:t>
            </w:r>
          </w:p>
        </w:tc>
      </w:tr>
      <w:tr w:rsidR="00CD32CD" w:rsidRPr="00CD32CD" w14:paraId="31EF466C" w14:textId="77777777" w:rsidTr="00CD32CD">
        <w:trPr>
          <w:trHeight w:val="300"/>
        </w:trPr>
        <w:tc>
          <w:tcPr>
            <w:tcW w:w="3040" w:type="dxa"/>
            <w:tcBorders>
              <w:top w:val="nil"/>
              <w:left w:val="single" w:sz="4" w:space="0" w:color="auto"/>
              <w:bottom w:val="single" w:sz="4" w:space="0" w:color="auto"/>
              <w:right w:val="single" w:sz="4" w:space="0" w:color="auto"/>
            </w:tcBorders>
            <w:shd w:val="clear" w:color="000000" w:fill="F8CBAD"/>
            <w:noWrap/>
            <w:vAlign w:val="bottom"/>
            <w:hideMark/>
          </w:tcPr>
          <w:p w14:paraId="7527A743"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integrate payment gateway</w:t>
            </w:r>
          </w:p>
        </w:tc>
        <w:tc>
          <w:tcPr>
            <w:tcW w:w="977" w:type="dxa"/>
            <w:tcBorders>
              <w:top w:val="nil"/>
              <w:left w:val="nil"/>
              <w:bottom w:val="single" w:sz="4" w:space="0" w:color="auto"/>
              <w:right w:val="single" w:sz="4" w:space="0" w:color="auto"/>
            </w:tcBorders>
            <w:shd w:val="clear" w:color="auto" w:fill="auto"/>
            <w:noWrap/>
            <w:vAlign w:val="bottom"/>
            <w:hideMark/>
          </w:tcPr>
          <w:p w14:paraId="0D48B1F3"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20 </w:t>
            </w:r>
          </w:p>
        </w:tc>
        <w:tc>
          <w:tcPr>
            <w:tcW w:w="995" w:type="dxa"/>
            <w:tcBorders>
              <w:top w:val="nil"/>
              <w:left w:val="nil"/>
              <w:bottom w:val="single" w:sz="4" w:space="0" w:color="auto"/>
              <w:right w:val="single" w:sz="4" w:space="0" w:color="auto"/>
            </w:tcBorders>
            <w:shd w:val="clear" w:color="auto" w:fill="auto"/>
            <w:noWrap/>
            <w:vAlign w:val="bottom"/>
            <w:hideMark/>
          </w:tcPr>
          <w:p w14:paraId="38DF6D74"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3/24/2024</w:t>
            </w:r>
          </w:p>
        </w:tc>
        <w:tc>
          <w:tcPr>
            <w:tcW w:w="995" w:type="dxa"/>
            <w:tcBorders>
              <w:top w:val="nil"/>
              <w:left w:val="nil"/>
              <w:bottom w:val="single" w:sz="4" w:space="0" w:color="auto"/>
              <w:right w:val="single" w:sz="4" w:space="0" w:color="auto"/>
            </w:tcBorders>
            <w:shd w:val="clear" w:color="auto" w:fill="auto"/>
            <w:noWrap/>
            <w:vAlign w:val="bottom"/>
            <w:hideMark/>
          </w:tcPr>
          <w:p w14:paraId="6E76BB20"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3/31/2024</w:t>
            </w:r>
          </w:p>
        </w:tc>
        <w:tc>
          <w:tcPr>
            <w:tcW w:w="1510" w:type="dxa"/>
            <w:tcBorders>
              <w:top w:val="nil"/>
              <w:left w:val="nil"/>
              <w:bottom w:val="single" w:sz="4" w:space="0" w:color="auto"/>
              <w:right w:val="single" w:sz="4" w:space="0" w:color="auto"/>
            </w:tcBorders>
            <w:shd w:val="clear" w:color="auto" w:fill="auto"/>
            <w:noWrap/>
            <w:vAlign w:val="bottom"/>
            <w:hideMark/>
          </w:tcPr>
          <w:p w14:paraId="5BF5BF79"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10</w:t>
            </w:r>
          </w:p>
        </w:tc>
        <w:tc>
          <w:tcPr>
            <w:tcW w:w="1543" w:type="dxa"/>
            <w:tcBorders>
              <w:top w:val="nil"/>
              <w:left w:val="nil"/>
              <w:bottom w:val="single" w:sz="4" w:space="0" w:color="auto"/>
              <w:right w:val="single" w:sz="4" w:space="0" w:color="auto"/>
            </w:tcBorders>
            <w:shd w:val="clear" w:color="auto" w:fill="auto"/>
            <w:noWrap/>
            <w:vAlign w:val="bottom"/>
            <w:hideMark/>
          </w:tcPr>
          <w:p w14:paraId="7DBF60BE"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200 </w:t>
            </w:r>
          </w:p>
        </w:tc>
      </w:tr>
      <w:tr w:rsidR="00CD32CD" w:rsidRPr="00CD32CD" w14:paraId="548AA6D6" w14:textId="77777777" w:rsidTr="00CD32CD">
        <w:trPr>
          <w:trHeight w:val="300"/>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436D5834"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w:t>
            </w:r>
          </w:p>
        </w:tc>
        <w:tc>
          <w:tcPr>
            <w:tcW w:w="6020" w:type="dxa"/>
            <w:gridSpan w:val="5"/>
            <w:tcBorders>
              <w:top w:val="single" w:sz="4" w:space="0" w:color="auto"/>
              <w:left w:val="nil"/>
              <w:bottom w:val="single" w:sz="4" w:space="0" w:color="auto"/>
              <w:right w:val="single" w:sz="4" w:space="0" w:color="000000"/>
            </w:tcBorders>
            <w:shd w:val="clear" w:color="000000" w:fill="8497B0"/>
            <w:noWrap/>
            <w:vAlign w:val="bottom"/>
            <w:hideMark/>
          </w:tcPr>
          <w:p w14:paraId="54DD9ADB" w14:textId="77777777" w:rsidR="00CD32CD" w:rsidRPr="00CD32CD" w:rsidRDefault="00CD32CD" w:rsidP="00CD32CD">
            <w:pPr>
              <w:spacing w:line="240" w:lineRule="auto"/>
              <w:jc w:val="center"/>
              <w:rPr>
                <w:rFonts w:ascii="Calibri" w:eastAsia="Times New Roman" w:hAnsi="Calibri" w:cs="Calibri"/>
                <w:b w:val="0"/>
                <w:color w:val="000000"/>
                <w:sz w:val="22"/>
              </w:rPr>
            </w:pPr>
            <w:r w:rsidRPr="00CD32CD">
              <w:rPr>
                <w:rFonts w:ascii="Calibri" w:eastAsia="Times New Roman" w:hAnsi="Calibri" w:cs="Calibri"/>
                <w:b w:val="0"/>
                <w:color w:val="000000"/>
                <w:sz w:val="22"/>
              </w:rPr>
              <w:t>analtics and reporting</w:t>
            </w:r>
          </w:p>
        </w:tc>
      </w:tr>
      <w:tr w:rsidR="00CD32CD" w:rsidRPr="00CD32CD" w14:paraId="0A98AD2A" w14:textId="77777777" w:rsidTr="00CD32CD">
        <w:trPr>
          <w:trHeight w:val="300"/>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662F536E"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implement analtics tools</w:t>
            </w:r>
          </w:p>
        </w:tc>
        <w:tc>
          <w:tcPr>
            <w:tcW w:w="977" w:type="dxa"/>
            <w:tcBorders>
              <w:top w:val="nil"/>
              <w:left w:val="nil"/>
              <w:bottom w:val="single" w:sz="4" w:space="0" w:color="auto"/>
              <w:right w:val="single" w:sz="4" w:space="0" w:color="auto"/>
            </w:tcBorders>
            <w:shd w:val="clear" w:color="auto" w:fill="auto"/>
            <w:noWrap/>
            <w:vAlign w:val="bottom"/>
            <w:hideMark/>
          </w:tcPr>
          <w:p w14:paraId="40A08E2F"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20 </w:t>
            </w:r>
          </w:p>
        </w:tc>
        <w:tc>
          <w:tcPr>
            <w:tcW w:w="995" w:type="dxa"/>
            <w:tcBorders>
              <w:top w:val="nil"/>
              <w:left w:val="nil"/>
              <w:bottom w:val="single" w:sz="4" w:space="0" w:color="auto"/>
              <w:right w:val="single" w:sz="4" w:space="0" w:color="auto"/>
            </w:tcBorders>
            <w:shd w:val="clear" w:color="auto" w:fill="auto"/>
            <w:noWrap/>
            <w:vAlign w:val="bottom"/>
            <w:hideMark/>
          </w:tcPr>
          <w:p w14:paraId="6A7B7823"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4/1/2024</w:t>
            </w:r>
          </w:p>
        </w:tc>
        <w:tc>
          <w:tcPr>
            <w:tcW w:w="995" w:type="dxa"/>
            <w:tcBorders>
              <w:top w:val="nil"/>
              <w:left w:val="nil"/>
              <w:bottom w:val="single" w:sz="4" w:space="0" w:color="auto"/>
              <w:right w:val="single" w:sz="4" w:space="0" w:color="auto"/>
            </w:tcBorders>
            <w:shd w:val="clear" w:color="auto" w:fill="auto"/>
            <w:noWrap/>
            <w:vAlign w:val="bottom"/>
            <w:hideMark/>
          </w:tcPr>
          <w:p w14:paraId="1DBCD978"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4/2/2024</w:t>
            </w:r>
          </w:p>
        </w:tc>
        <w:tc>
          <w:tcPr>
            <w:tcW w:w="1510" w:type="dxa"/>
            <w:tcBorders>
              <w:top w:val="nil"/>
              <w:left w:val="nil"/>
              <w:bottom w:val="single" w:sz="4" w:space="0" w:color="auto"/>
              <w:right w:val="single" w:sz="4" w:space="0" w:color="auto"/>
            </w:tcBorders>
            <w:shd w:val="clear" w:color="auto" w:fill="auto"/>
            <w:noWrap/>
            <w:vAlign w:val="bottom"/>
            <w:hideMark/>
          </w:tcPr>
          <w:p w14:paraId="70EF82A5"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3</w:t>
            </w:r>
          </w:p>
        </w:tc>
        <w:tc>
          <w:tcPr>
            <w:tcW w:w="1543" w:type="dxa"/>
            <w:tcBorders>
              <w:top w:val="nil"/>
              <w:left w:val="nil"/>
              <w:bottom w:val="single" w:sz="4" w:space="0" w:color="auto"/>
              <w:right w:val="single" w:sz="4" w:space="0" w:color="auto"/>
            </w:tcBorders>
            <w:shd w:val="clear" w:color="auto" w:fill="auto"/>
            <w:noWrap/>
            <w:vAlign w:val="bottom"/>
            <w:hideMark/>
          </w:tcPr>
          <w:p w14:paraId="2F73DAAB"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60 </w:t>
            </w:r>
          </w:p>
        </w:tc>
      </w:tr>
      <w:tr w:rsidR="00CD32CD" w:rsidRPr="00CD32CD" w14:paraId="4A07CAA6" w14:textId="77777777" w:rsidTr="00CD32CD">
        <w:trPr>
          <w:trHeight w:val="300"/>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1E37CBF9"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lastRenderedPageBreak/>
              <w:t> </w:t>
            </w:r>
          </w:p>
        </w:tc>
        <w:tc>
          <w:tcPr>
            <w:tcW w:w="6020" w:type="dxa"/>
            <w:gridSpan w:val="5"/>
            <w:tcBorders>
              <w:top w:val="single" w:sz="4" w:space="0" w:color="auto"/>
              <w:left w:val="nil"/>
              <w:bottom w:val="single" w:sz="4" w:space="0" w:color="auto"/>
              <w:right w:val="single" w:sz="4" w:space="0" w:color="000000"/>
            </w:tcBorders>
            <w:shd w:val="clear" w:color="000000" w:fill="F4B084"/>
            <w:noWrap/>
            <w:vAlign w:val="bottom"/>
            <w:hideMark/>
          </w:tcPr>
          <w:p w14:paraId="5D98CD45" w14:textId="77777777" w:rsidR="00CD32CD" w:rsidRPr="00CD32CD" w:rsidRDefault="00CD32CD" w:rsidP="00CD32CD">
            <w:pPr>
              <w:spacing w:line="240" w:lineRule="auto"/>
              <w:jc w:val="center"/>
              <w:rPr>
                <w:rFonts w:ascii="Calibri" w:eastAsia="Times New Roman" w:hAnsi="Calibri" w:cs="Calibri"/>
                <w:b w:val="0"/>
                <w:color w:val="000000"/>
                <w:sz w:val="22"/>
              </w:rPr>
            </w:pPr>
            <w:r w:rsidRPr="00CD32CD">
              <w:rPr>
                <w:rFonts w:ascii="Calibri" w:eastAsia="Times New Roman" w:hAnsi="Calibri" w:cs="Calibri"/>
                <w:b w:val="0"/>
                <w:color w:val="000000"/>
                <w:sz w:val="22"/>
              </w:rPr>
              <w:t>security</w:t>
            </w:r>
          </w:p>
        </w:tc>
      </w:tr>
      <w:tr w:rsidR="00CD32CD" w:rsidRPr="00CD32CD" w14:paraId="07C1E4D7" w14:textId="77777777" w:rsidTr="00CD32CD">
        <w:trPr>
          <w:trHeight w:val="300"/>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27F62271"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implement security tools</w:t>
            </w:r>
          </w:p>
        </w:tc>
        <w:tc>
          <w:tcPr>
            <w:tcW w:w="977" w:type="dxa"/>
            <w:tcBorders>
              <w:top w:val="nil"/>
              <w:left w:val="nil"/>
              <w:bottom w:val="single" w:sz="4" w:space="0" w:color="auto"/>
              <w:right w:val="single" w:sz="4" w:space="0" w:color="auto"/>
            </w:tcBorders>
            <w:shd w:val="clear" w:color="auto" w:fill="auto"/>
            <w:noWrap/>
            <w:vAlign w:val="bottom"/>
            <w:hideMark/>
          </w:tcPr>
          <w:p w14:paraId="2893FE40"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30 </w:t>
            </w:r>
          </w:p>
        </w:tc>
        <w:tc>
          <w:tcPr>
            <w:tcW w:w="995" w:type="dxa"/>
            <w:tcBorders>
              <w:top w:val="nil"/>
              <w:left w:val="nil"/>
              <w:bottom w:val="single" w:sz="4" w:space="0" w:color="auto"/>
              <w:right w:val="single" w:sz="4" w:space="0" w:color="auto"/>
            </w:tcBorders>
            <w:shd w:val="clear" w:color="auto" w:fill="auto"/>
            <w:noWrap/>
            <w:vAlign w:val="bottom"/>
            <w:hideMark/>
          </w:tcPr>
          <w:p w14:paraId="508DB5BD"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4/2/2024</w:t>
            </w:r>
          </w:p>
        </w:tc>
        <w:tc>
          <w:tcPr>
            <w:tcW w:w="995" w:type="dxa"/>
            <w:tcBorders>
              <w:top w:val="nil"/>
              <w:left w:val="nil"/>
              <w:bottom w:val="single" w:sz="4" w:space="0" w:color="auto"/>
              <w:right w:val="single" w:sz="4" w:space="0" w:color="auto"/>
            </w:tcBorders>
            <w:shd w:val="clear" w:color="auto" w:fill="auto"/>
            <w:noWrap/>
            <w:vAlign w:val="bottom"/>
            <w:hideMark/>
          </w:tcPr>
          <w:p w14:paraId="6782015A"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4/2/2024</w:t>
            </w:r>
          </w:p>
        </w:tc>
        <w:tc>
          <w:tcPr>
            <w:tcW w:w="1510" w:type="dxa"/>
            <w:tcBorders>
              <w:top w:val="nil"/>
              <w:left w:val="nil"/>
              <w:bottom w:val="single" w:sz="4" w:space="0" w:color="auto"/>
              <w:right w:val="single" w:sz="4" w:space="0" w:color="auto"/>
            </w:tcBorders>
            <w:shd w:val="clear" w:color="auto" w:fill="auto"/>
            <w:noWrap/>
            <w:vAlign w:val="bottom"/>
            <w:hideMark/>
          </w:tcPr>
          <w:p w14:paraId="017AD6E8"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10</w:t>
            </w:r>
          </w:p>
        </w:tc>
        <w:tc>
          <w:tcPr>
            <w:tcW w:w="1543" w:type="dxa"/>
            <w:tcBorders>
              <w:top w:val="nil"/>
              <w:left w:val="nil"/>
              <w:bottom w:val="single" w:sz="4" w:space="0" w:color="auto"/>
              <w:right w:val="single" w:sz="4" w:space="0" w:color="auto"/>
            </w:tcBorders>
            <w:shd w:val="clear" w:color="auto" w:fill="auto"/>
            <w:noWrap/>
            <w:vAlign w:val="bottom"/>
            <w:hideMark/>
          </w:tcPr>
          <w:p w14:paraId="60932366"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300 </w:t>
            </w:r>
          </w:p>
        </w:tc>
      </w:tr>
      <w:tr w:rsidR="00CD32CD" w:rsidRPr="00CD32CD" w14:paraId="50387ECC" w14:textId="77777777" w:rsidTr="00CD32CD">
        <w:trPr>
          <w:trHeight w:val="300"/>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3474B072"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monitor the system conectivity</w:t>
            </w:r>
          </w:p>
        </w:tc>
        <w:tc>
          <w:tcPr>
            <w:tcW w:w="977" w:type="dxa"/>
            <w:tcBorders>
              <w:top w:val="nil"/>
              <w:left w:val="nil"/>
              <w:bottom w:val="single" w:sz="4" w:space="0" w:color="auto"/>
              <w:right w:val="single" w:sz="4" w:space="0" w:color="auto"/>
            </w:tcBorders>
            <w:shd w:val="clear" w:color="auto" w:fill="auto"/>
            <w:noWrap/>
            <w:vAlign w:val="bottom"/>
            <w:hideMark/>
          </w:tcPr>
          <w:p w14:paraId="7BA1E2EC"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   </w:t>
            </w:r>
          </w:p>
        </w:tc>
        <w:tc>
          <w:tcPr>
            <w:tcW w:w="995" w:type="dxa"/>
            <w:tcBorders>
              <w:top w:val="nil"/>
              <w:left w:val="nil"/>
              <w:bottom w:val="single" w:sz="4" w:space="0" w:color="auto"/>
              <w:right w:val="single" w:sz="4" w:space="0" w:color="auto"/>
            </w:tcBorders>
            <w:shd w:val="clear" w:color="auto" w:fill="auto"/>
            <w:noWrap/>
            <w:vAlign w:val="bottom"/>
            <w:hideMark/>
          </w:tcPr>
          <w:p w14:paraId="0C8B6BF4"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4/2/2024</w:t>
            </w:r>
          </w:p>
        </w:tc>
        <w:tc>
          <w:tcPr>
            <w:tcW w:w="995" w:type="dxa"/>
            <w:tcBorders>
              <w:top w:val="nil"/>
              <w:left w:val="nil"/>
              <w:bottom w:val="single" w:sz="4" w:space="0" w:color="auto"/>
              <w:right w:val="single" w:sz="4" w:space="0" w:color="auto"/>
            </w:tcBorders>
            <w:shd w:val="clear" w:color="auto" w:fill="auto"/>
            <w:noWrap/>
            <w:vAlign w:val="bottom"/>
            <w:hideMark/>
          </w:tcPr>
          <w:p w14:paraId="5BB918A0"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5/2/2024</w:t>
            </w:r>
          </w:p>
        </w:tc>
        <w:tc>
          <w:tcPr>
            <w:tcW w:w="1510" w:type="dxa"/>
            <w:tcBorders>
              <w:top w:val="nil"/>
              <w:left w:val="nil"/>
              <w:bottom w:val="single" w:sz="4" w:space="0" w:color="auto"/>
              <w:right w:val="single" w:sz="4" w:space="0" w:color="auto"/>
            </w:tcBorders>
            <w:shd w:val="clear" w:color="auto" w:fill="auto"/>
            <w:noWrap/>
            <w:vAlign w:val="bottom"/>
            <w:hideMark/>
          </w:tcPr>
          <w:p w14:paraId="66F299AD"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0</w:t>
            </w:r>
          </w:p>
        </w:tc>
        <w:tc>
          <w:tcPr>
            <w:tcW w:w="1543" w:type="dxa"/>
            <w:tcBorders>
              <w:top w:val="nil"/>
              <w:left w:val="nil"/>
              <w:bottom w:val="single" w:sz="4" w:space="0" w:color="auto"/>
              <w:right w:val="single" w:sz="4" w:space="0" w:color="auto"/>
            </w:tcBorders>
            <w:shd w:val="clear" w:color="auto" w:fill="auto"/>
            <w:noWrap/>
            <w:vAlign w:val="bottom"/>
            <w:hideMark/>
          </w:tcPr>
          <w:p w14:paraId="03FE5CBD"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   </w:t>
            </w:r>
          </w:p>
        </w:tc>
      </w:tr>
      <w:tr w:rsidR="00CD32CD" w:rsidRPr="00CD32CD" w14:paraId="13A37F49" w14:textId="77777777" w:rsidTr="00CD32CD">
        <w:trPr>
          <w:trHeight w:val="300"/>
        </w:trPr>
        <w:tc>
          <w:tcPr>
            <w:tcW w:w="3040" w:type="dxa"/>
            <w:tcBorders>
              <w:top w:val="nil"/>
              <w:left w:val="nil"/>
              <w:bottom w:val="nil"/>
              <w:right w:val="nil"/>
            </w:tcBorders>
            <w:shd w:val="clear" w:color="auto" w:fill="auto"/>
            <w:noWrap/>
            <w:vAlign w:val="bottom"/>
            <w:hideMark/>
          </w:tcPr>
          <w:p w14:paraId="22654488" w14:textId="77777777" w:rsidR="00CD32CD" w:rsidRPr="00CD32CD" w:rsidRDefault="00CD32CD" w:rsidP="00CD32CD">
            <w:pPr>
              <w:spacing w:line="240" w:lineRule="auto"/>
              <w:rPr>
                <w:rFonts w:ascii="Calibri" w:eastAsia="Times New Roman" w:hAnsi="Calibri" w:cs="Calibri"/>
                <w:b w:val="0"/>
                <w:color w:val="000000"/>
                <w:sz w:val="22"/>
              </w:rPr>
            </w:pPr>
          </w:p>
        </w:tc>
        <w:tc>
          <w:tcPr>
            <w:tcW w:w="977" w:type="dxa"/>
            <w:tcBorders>
              <w:top w:val="nil"/>
              <w:left w:val="nil"/>
              <w:bottom w:val="nil"/>
              <w:right w:val="nil"/>
            </w:tcBorders>
            <w:shd w:val="clear" w:color="auto" w:fill="auto"/>
            <w:noWrap/>
            <w:vAlign w:val="bottom"/>
            <w:hideMark/>
          </w:tcPr>
          <w:p w14:paraId="2202E8E1" w14:textId="77777777" w:rsidR="00CD32CD" w:rsidRPr="00CD32CD" w:rsidRDefault="00CD32CD" w:rsidP="00CD32CD">
            <w:pPr>
              <w:spacing w:line="240" w:lineRule="auto"/>
              <w:rPr>
                <w:rFonts w:ascii="Times New Roman" w:eastAsia="Times New Roman" w:hAnsi="Times New Roman" w:cs="Times New Roman"/>
                <w:b w:val="0"/>
                <w:color w:val="auto"/>
                <w:sz w:val="20"/>
                <w:szCs w:val="20"/>
              </w:rPr>
            </w:pPr>
          </w:p>
        </w:tc>
        <w:tc>
          <w:tcPr>
            <w:tcW w:w="995" w:type="dxa"/>
            <w:tcBorders>
              <w:top w:val="nil"/>
              <w:left w:val="nil"/>
              <w:bottom w:val="nil"/>
              <w:right w:val="nil"/>
            </w:tcBorders>
            <w:shd w:val="clear" w:color="auto" w:fill="auto"/>
            <w:noWrap/>
            <w:vAlign w:val="bottom"/>
            <w:hideMark/>
          </w:tcPr>
          <w:p w14:paraId="64ACC08D" w14:textId="77777777" w:rsidR="00CD32CD" w:rsidRPr="00CD32CD" w:rsidRDefault="00CD32CD" w:rsidP="00CD32CD">
            <w:pPr>
              <w:spacing w:line="240" w:lineRule="auto"/>
              <w:rPr>
                <w:rFonts w:ascii="Times New Roman" w:eastAsia="Times New Roman" w:hAnsi="Times New Roman" w:cs="Times New Roman"/>
                <w:b w:val="0"/>
                <w:color w:val="auto"/>
                <w:sz w:val="20"/>
                <w:szCs w:val="20"/>
              </w:rPr>
            </w:pPr>
          </w:p>
        </w:tc>
        <w:tc>
          <w:tcPr>
            <w:tcW w:w="995" w:type="dxa"/>
            <w:tcBorders>
              <w:top w:val="nil"/>
              <w:left w:val="single" w:sz="4" w:space="0" w:color="auto"/>
              <w:bottom w:val="single" w:sz="4" w:space="0" w:color="auto"/>
              <w:right w:val="single" w:sz="4" w:space="0" w:color="auto"/>
            </w:tcBorders>
            <w:shd w:val="clear" w:color="auto" w:fill="auto"/>
            <w:noWrap/>
            <w:vAlign w:val="bottom"/>
            <w:hideMark/>
          </w:tcPr>
          <w:p w14:paraId="5263BFA2"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w:t>
            </w:r>
          </w:p>
        </w:tc>
        <w:tc>
          <w:tcPr>
            <w:tcW w:w="1510" w:type="dxa"/>
            <w:tcBorders>
              <w:top w:val="nil"/>
              <w:left w:val="nil"/>
              <w:bottom w:val="single" w:sz="4" w:space="0" w:color="auto"/>
              <w:right w:val="single" w:sz="4" w:space="0" w:color="auto"/>
            </w:tcBorders>
            <w:shd w:val="clear" w:color="auto" w:fill="auto"/>
            <w:noWrap/>
            <w:vAlign w:val="bottom"/>
            <w:hideMark/>
          </w:tcPr>
          <w:p w14:paraId="57BB7E98"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w:t>
            </w:r>
          </w:p>
        </w:tc>
        <w:tc>
          <w:tcPr>
            <w:tcW w:w="1543" w:type="dxa"/>
            <w:tcBorders>
              <w:top w:val="nil"/>
              <w:left w:val="nil"/>
              <w:bottom w:val="nil"/>
              <w:right w:val="nil"/>
            </w:tcBorders>
            <w:shd w:val="clear" w:color="auto" w:fill="auto"/>
            <w:noWrap/>
            <w:vAlign w:val="bottom"/>
            <w:hideMark/>
          </w:tcPr>
          <w:p w14:paraId="4EF477C4" w14:textId="77777777" w:rsidR="00CD32CD" w:rsidRPr="00CD32CD" w:rsidRDefault="00CD32CD" w:rsidP="00CD32CD">
            <w:pPr>
              <w:spacing w:line="240" w:lineRule="auto"/>
              <w:rPr>
                <w:rFonts w:ascii="Calibri" w:eastAsia="Times New Roman" w:hAnsi="Calibri" w:cs="Calibri"/>
                <w:b w:val="0"/>
                <w:color w:val="000000"/>
                <w:sz w:val="22"/>
              </w:rPr>
            </w:pPr>
          </w:p>
        </w:tc>
      </w:tr>
      <w:tr w:rsidR="00CD32CD" w:rsidRPr="00CD32CD" w14:paraId="22CE1052" w14:textId="77777777" w:rsidTr="00CD32CD">
        <w:trPr>
          <w:trHeight w:val="300"/>
        </w:trPr>
        <w:tc>
          <w:tcPr>
            <w:tcW w:w="3040" w:type="dxa"/>
            <w:tcBorders>
              <w:top w:val="nil"/>
              <w:left w:val="nil"/>
              <w:bottom w:val="nil"/>
              <w:right w:val="nil"/>
            </w:tcBorders>
            <w:shd w:val="clear" w:color="auto" w:fill="auto"/>
            <w:noWrap/>
            <w:vAlign w:val="bottom"/>
            <w:hideMark/>
          </w:tcPr>
          <w:p w14:paraId="0256C846" w14:textId="77777777" w:rsidR="00CD32CD" w:rsidRPr="00CD32CD" w:rsidRDefault="00CD32CD" w:rsidP="00CD32CD">
            <w:pPr>
              <w:spacing w:line="240" w:lineRule="auto"/>
              <w:rPr>
                <w:rFonts w:ascii="Times New Roman" w:eastAsia="Times New Roman" w:hAnsi="Times New Roman" w:cs="Times New Roman"/>
                <w:b w:val="0"/>
                <w:color w:val="auto"/>
                <w:sz w:val="20"/>
                <w:szCs w:val="20"/>
              </w:rPr>
            </w:pPr>
          </w:p>
        </w:tc>
        <w:tc>
          <w:tcPr>
            <w:tcW w:w="977" w:type="dxa"/>
            <w:tcBorders>
              <w:top w:val="nil"/>
              <w:left w:val="nil"/>
              <w:bottom w:val="nil"/>
              <w:right w:val="nil"/>
            </w:tcBorders>
            <w:shd w:val="clear" w:color="auto" w:fill="auto"/>
            <w:noWrap/>
            <w:vAlign w:val="bottom"/>
            <w:hideMark/>
          </w:tcPr>
          <w:p w14:paraId="564DD41C" w14:textId="77777777" w:rsidR="00CD32CD" w:rsidRPr="00CD32CD" w:rsidRDefault="00CD32CD" w:rsidP="00CD32CD">
            <w:pPr>
              <w:spacing w:line="240" w:lineRule="auto"/>
              <w:rPr>
                <w:rFonts w:ascii="Times New Roman" w:eastAsia="Times New Roman" w:hAnsi="Times New Roman" w:cs="Times New Roman"/>
                <w:b w:val="0"/>
                <w:color w:val="auto"/>
                <w:sz w:val="20"/>
                <w:szCs w:val="20"/>
              </w:rPr>
            </w:pPr>
          </w:p>
        </w:tc>
        <w:tc>
          <w:tcPr>
            <w:tcW w:w="995" w:type="dxa"/>
            <w:tcBorders>
              <w:top w:val="nil"/>
              <w:left w:val="nil"/>
              <w:bottom w:val="nil"/>
              <w:right w:val="nil"/>
            </w:tcBorders>
            <w:shd w:val="clear" w:color="auto" w:fill="auto"/>
            <w:noWrap/>
            <w:vAlign w:val="bottom"/>
            <w:hideMark/>
          </w:tcPr>
          <w:p w14:paraId="02CF163D" w14:textId="77777777" w:rsidR="00CD32CD" w:rsidRPr="00CD32CD" w:rsidRDefault="00CD32CD" w:rsidP="00CD32CD">
            <w:pPr>
              <w:spacing w:line="240" w:lineRule="auto"/>
              <w:rPr>
                <w:rFonts w:ascii="Times New Roman" w:eastAsia="Times New Roman" w:hAnsi="Times New Roman" w:cs="Times New Roman"/>
                <w:b w:val="0"/>
                <w:color w:val="auto"/>
                <w:sz w:val="20"/>
                <w:szCs w:val="20"/>
              </w:rPr>
            </w:pPr>
          </w:p>
        </w:tc>
        <w:tc>
          <w:tcPr>
            <w:tcW w:w="995" w:type="dxa"/>
            <w:tcBorders>
              <w:top w:val="nil"/>
              <w:left w:val="single" w:sz="4" w:space="0" w:color="auto"/>
              <w:bottom w:val="single" w:sz="4" w:space="0" w:color="auto"/>
              <w:right w:val="single" w:sz="4" w:space="0" w:color="auto"/>
            </w:tcBorders>
            <w:shd w:val="clear" w:color="000000" w:fill="A9D08E"/>
            <w:noWrap/>
            <w:vAlign w:val="bottom"/>
            <w:hideMark/>
          </w:tcPr>
          <w:p w14:paraId="5D94C107"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days =</w:t>
            </w:r>
          </w:p>
        </w:tc>
        <w:tc>
          <w:tcPr>
            <w:tcW w:w="1510" w:type="dxa"/>
            <w:tcBorders>
              <w:top w:val="nil"/>
              <w:left w:val="nil"/>
              <w:bottom w:val="single" w:sz="4" w:space="0" w:color="auto"/>
              <w:right w:val="single" w:sz="4" w:space="0" w:color="auto"/>
            </w:tcBorders>
            <w:shd w:val="clear" w:color="000000" w:fill="A9D08E"/>
            <w:noWrap/>
            <w:vAlign w:val="bottom"/>
            <w:hideMark/>
          </w:tcPr>
          <w:p w14:paraId="2EBE2374"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91</w:t>
            </w:r>
          </w:p>
        </w:tc>
        <w:tc>
          <w:tcPr>
            <w:tcW w:w="1543" w:type="dxa"/>
            <w:tcBorders>
              <w:top w:val="nil"/>
              <w:left w:val="nil"/>
              <w:bottom w:val="nil"/>
              <w:right w:val="nil"/>
            </w:tcBorders>
            <w:shd w:val="clear" w:color="auto" w:fill="auto"/>
            <w:noWrap/>
            <w:vAlign w:val="bottom"/>
            <w:hideMark/>
          </w:tcPr>
          <w:p w14:paraId="4F62F7ED" w14:textId="77777777" w:rsidR="00CD32CD" w:rsidRPr="00CD32CD" w:rsidRDefault="00CD32CD" w:rsidP="00CD32CD">
            <w:pPr>
              <w:spacing w:line="240" w:lineRule="auto"/>
              <w:jc w:val="right"/>
              <w:rPr>
                <w:rFonts w:ascii="Calibri" w:eastAsia="Times New Roman" w:hAnsi="Calibri" w:cs="Calibri"/>
                <w:b w:val="0"/>
                <w:color w:val="000000"/>
                <w:sz w:val="22"/>
              </w:rPr>
            </w:pPr>
          </w:p>
        </w:tc>
      </w:tr>
      <w:tr w:rsidR="00CD32CD" w:rsidRPr="00CD32CD" w14:paraId="7E7F9AEF" w14:textId="77777777" w:rsidTr="00CD32CD">
        <w:trPr>
          <w:trHeight w:val="300"/>
        </w:trPr>
        <w:tc>
          <w:tcPr>
            <w:tcW w:w="3040" w:type="dxa"/>
            <w:tcBorders>
              <w:top w:val="nil"/>
              <w:left w:val="nil"/>
              <w:bottom w:val="nil"/>
              <w:right w:val="nil"/>
            </w:tcBorders>
            <w:shd w:val="clear" w:color="auto" w:fill="auto"/>
            <w:noWrap/>
            <w:vAlign w:val="bottom"/>
            <w:hideMark/>
          </w:tcPr>
          <w:p w14:paraId="5654EFBB" w14:textId="77777777" w:rsidR="00CD32CD" w:rsidRPr="00CD32CD" w:rsidRDefault="00CD32CD" w:rsidP="00CD32CD">
            <w:pPr>
              <w:spacing w:line="240" w:lineRule="auto"/>
              <w:rPr>
                <w:rFonts w:ascii="Times New Roman" w:eastAsia="Times New Roman" w:hAnsi="Times New Roman" w:cs="Times New Roman"/>
                <w:b w:val="0"/>
                <w:color w:val="auto"/>
                <w:sz w:val="20"/>
                <w:szCs w:val="20"/>
              </w:rPr>
            </w:pPr>
          </w:p>
        </w:tc>
        <w:tc>
          <w:tcPr>
            <w:tcW w:w="977" w:type="dxa"/>
            <w:tcBorders>
              <w:top w:val="nil"/>
              <w:left w:val="nil"/>
              <w:bottom w:val="nil"/>
              <w:right w:val="nil"/>
            </w:tcBorders>
            <w:shd w:val="clear" w:color="auto" w:fill="auto"/>
            <w:noWrap/>
            <w:vAlign w:val="bottom"/>
            <w:hideMark/>
          </w:tcPr>
          <w:p w14:paraId="137DBFE3" w14:textId="77777777" w:rsidR="00CD32CD" w:rsidRPr="00CD32CD" w:rsidRDefault="00CD32CD" w:rsidP="00CD32CD">
            <w:pPr>
              <w:spacing w:line="240" w:lineRule="auto"/>
              <w:rPr>
                <w:rFonts w:ascii="Times New Roman" w:eastAsia="Times New Roman" w:hAnsi="Times New Roman" w:cs="Times New Roman"/>
                <w:b w:val="0"/>
                <w:color w:val="auto"/>
                <w:sz w:val="20"/>
                <w:szCs w:val="20"/>
              </w:rPr>
            </w:pPr>
          </w:p>
        </w:tc>
        <w:tc>
          <w:tcPr>
            <w:tcW w:w="995" w:type="dxa"/>
            <w:tcBorders>
              <w:top w:val="nil"/>
              <w:left w:val="nil"/>
              <w:bottom w:val="nil"/>
              <w:right w:val="nil"/>
            </w:tcBorders>
            <w:shd w:val="clear" w:color="auto" w:fill="auto"/>
            <w:noWrap/>
            <w:vAlign w:val="bottom"/>
            <w:hideMark/>
          </w:tcPr>
          <w:p w14:paraId="5A3730F8" w14:textId="77777777" w:rsidR="00CD32CD" w:rsidRPr="00CD32CD" w:rsidRDefault="00CD32CD" w:rsidP="00CD32CD">
            <w:pPr>
              <w:spacing w:line="240" w:lineRule="auto"/>
              <w:rPr>
                <w:rFonts w:ascii="Times New Roman" w:eastAsia="Times New Roman" w:hAnsi="Times New Roman" w:cs="Times New Roman"/>
                <w:b w:val="0"/>
                <w:color w:val="auto"/>
                <w:sz w:val="20"/>
                <w:szCs w:val="20"/>
              </w:rPr>
            </w:pPr>
          </w:p>
        </w:tc>
        <w:tc>
          <w:tcPr>
            <w:tcW w:w="995" w:type="dxa"/>
            <w:tcBorders>
              <w:top w:val="nil"/>
              <w:left w:val="single" w:sz="4" w:space="0" w:color="auto"/>
              <w:bottom w:val="single" w:sz="4" w:space="0" w:color="auto"/>
              <w:right w:val="single" w:sz="4" w:space="0" w:color="auto"/>
            </w:tcBorders>
            <w:shd w:val="clear" w:color="000000" w:fill="A9D08E"/>
            <w:noWrap/>
            <w:vAlign w:val="bottom"/>
            <w:hideMark/>
          </w:tcPr>
          <w:p w14:paraId="125E7B34"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hours=</w:t>
            </w:r>
          </w:p>
        </w:tc>
        <w:tc>
          <w:tcPr>
            <w:tcW w:w="1510" w:type="dxa"/>
            <w:tcBorders>
              <w:top w:val="nil"/>
              <w:left w:val="nil"/>
              <w:bottom w:val="single" w:sz="4" w:space="0" w:color="auto"/>
              <w:right w:val="single" w:sz="4" w:space="0" w:color="auto"/>
            </w:tcBorders>
            <w:shd w:val="clear" w:color="000000" w:fill="A9D08E"/>
            <w:noWrap/>
            <w:vAlign w:val="bottom"/>
            <w:hideMark/>
          </w:tcPr>
          <w:p w14:paraId="4DA93CF3" w14:textId="77777777" w:rsidR="00CD32CD" w:rsidRPr="00CD32CD" w:rsidRDefault="00CD32CD" w:rsidP="00CD32CD">
            <w:pPr>
              <w:spacing w:line="240" w:lineRule="auto"/>
              <w:jc w:val="right"/>
              <w:rPr>
                <w:rFonts w:ascii="Calibri" w:eastAsia="Times New Roman" w:hAnsi="Calibri" w:cs="Calibri"/>
                <w:b w:val="0"/>
                <w:color w:val="000000"/>
                <w:sz w:val="22"/>
              </w:rPr>
            </w:pPr>
            <w:r w:rsidRPr="00CD32CD">
              <w:rPr>
                <w:rFonts w:ascii="Calibri" w:eastAsia="Times New Roman" w:hAnsi="Calibri" w:cs="Calibri"/>
                <w:b w:val="0"/>
                <w:color w:val="000000"/>
                <w:sz w:val="22"/>
              </w:rPr>
              <w:t>159</w:t>
            </w:r>
          </w:p>
        </w:tc>
        <w:tc>
          <w:tcPr>
            <w:tcW w:w="1543" w:type="dxa"/>
            <w:tcBorders>
              <w:top w:val="nil"/>
              <w:left w:val="nil"/>
              <w:bottom w:val="nil"/>
              <w:right w:val="nil"/>
            </w:tcBorders>
            <w:shd w:val="clear" w:color="auto" w:fill="auto"/>
            <w:noWrap/>
            <w:vAlign w:val="bottom"/>
            <w:hideMark/>
          </w:tcPr>
          <w:p w14:paraId="709425EB" w14:textId="77777777" w:rsidR="00CD32CD" w:rsidRPr="00CD32CD" w:rsidRDefault="00CD32CD" w:rsidP="00CD32CD">
            <w:pPr>
              <w:spacing w:line="240" w:lineRule="auto"/>
              <w:jc w:val="right"/>
              <w:rPr>
                <w:rFonts w:ascii="Calibri" w:eastAsia="Times New Roman" w:hAnsi="Calibri" w:cs="Calibri"/>
                <w:b w:val="0"/>
                <w:color w:val="000000"/>
                <w:sz w:val="22"/>
              </w:rPr>
            </w:pPr>
          </w:p>
        </w:tc>
      </w:tr>
      <w:tr w:rsidR="00CD32CD" w:rsidRPr="00CD32CD" w14:paraId="41C70258" w14:textId="77777777" w:rsidTr="00CD32CD">
        <w:trPr>
          <w:trHeight w:val="300"/>
        </w:trPr>
        <w:tc>
          <w:tcPr>
            <w:tcW w:w="3040" w:type="dxa"/>
            <w:tcBorders>
              <w:top w:val="nil"/>
              <w:left w:val="nil"/>
              <w:bottom w:val="nil"/>
              <w:right w:val="nil"/>
            </w:tcBorders>
            <w:shd w:val="clear" w:color="auto" w:fill="auto"/>
            <w:noWrap/>
            <w:vAlign w:val="bottom"/>
            <w:hideMark/>
          </w:tcPr>
          <w:p w14:paraId="0067B8B1" w14:textId="77777777" w:rsidR="00CD32CD" w:rsidRPr="00CD32CD" w:rsidRDefault="00CD32CD" w:rsidP="00CD32CD">
            <w:pPr>
              <w:spacing w:line="240" w:lineRule="auto"/>
              <w:rPr>
                <w:rFonts w:ascii="Times New Roman" w:eastAsia="Times New Roman" w:hAnsi="Times New Roman" w:cs="Times New Roman"/>
                <w:b w:val="0"/>
                <w:color w:val="auto"/>
                <w:sz w:val="20"/>
                <w:szCs w:val="20"/>
              </w:rPr>
            </w:pPr>
          </w:p>
        </w:tc>
        <w:tc>
          <w:tcPr>
            <w:tcW w:w="977" w:type="dxa"/>
            <w:tcBorders>
              <w:top w:val="nil"/>
              <w:left w:val="nil"/>
              <w:bottom w:val="nil"/>
              <w:right w:val="nil"/>
            </w:tcBorders>
            <w:shd w:val="clear" w:color="auto" w:fill="auto"/>
            <w:noWrap/>
            <w:vAlign w:val="bottom"/>
            <w:hideMark/>
          </w:tcPr>
          <w:p w14:paraId="26250723" w14:textId="77777777" w:rsidR="00CD32CD" w:rsidRPr="00CD32CD" w:rsidRDefault="00CD32CD" w:rsidP="00CD32CD">
            <w:pPr>
              <w:spacing w:line="240" w:lineRule="auto"/>
              <w:rPr>
                <w:rFonts w:ascii="Times New Roman" w:eastAsia="Times New Roman" w:hAnsi="Times New Roman" w:cs="Times New Roman"/>
                <w:b w:val="0"/>
                <w:color w:val="auto"/>
                <w:sz w:val="20"/>
                <w:szCs w:val="20"/>
              </w:rPr>
            </w:pPr>
          </w:p>
        </w:tc>
        <w:tc>
          <w:tcPr>
            <w:tcW w:w="995" w:type="dxa"/>
            <w:tcBorders>
              <w:top w:val="nil"/>
              <w:left w:val="nil"/>
              <w:bottom w:val="nil"/>
              <w:right w:val="nil"/>
            </w:tcBorders>
            <w:shd w:val="clear" w:color="auto" w:fill="auto"/>
            <w:noWrap/>
            <w:vAlign w:val="bottom"/>
            <w:hideMark/>
          </w:tcPr>
          <w:p w14:paraId="758FA354" w14:textId="77777777" w:rsidR="00CD32CD" w:rsidRPr="00CD32CD" w:rsidRDefault="00CD32CD" w:rsidP="00CD32CD">
            <w:pPr>
              <w:spacing w:line="240" w:lineRule="auto"/>
              <w:rPr>
                <w:rFonts w:ascii="Times New Roman" w:eastAsia="Times New Roman" w:hAnsi="Times New Roman" w:cs="Times New Roman"/>
                <w:b w:val="0"/>
                <w:color w:val="auto"/>
                <w:sz w:val="20"/>
                <w:szCs w:val="20"/>
              </w:rPr>
            </w:pPr>
          </w:p>
        </w:tc>
        <w:tc>
          <w:tcPr>
            <w:tcW w:w="995" w:type="dxa"/>
            <w:tcBorders>
              <w:top w:val="nil"/>
              <w:left w:val="single" w:sz="4" w:space="0" w:color="auto"/>
              <w:bottom w:val="single" w:sz="4" w:space="0" w:color="auto"/>
              <w:right w:val="single" w:sz="4" w:space="0" w:color="auto"/>
            </w:tcBorders>
            <w:shd w:val="clear" w:color="000000" w:fill="A9D08E"/>
            <w:noWrap/>
            <w:vAlign w:val="bottom"/>
            <w:hideMark/>
          </w:tcPr>
          <w:p w14:paraId="2279BF09"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cost=</w:t>
            </w:r>
          </w:p>
        </w:tc>
        <w:tc>
          <w:tcPr>
            <w:tcW w:w="1510" w:type="dxa"/>
            <w:tcBorders>
              <w:top w:val="nil"/>
              <w:left w:val="nil"/>
              <w:bottom w:val="single" w:sz="4" w:space="0" w:color="auto"/>
              <w:right w:val="single" w:sz="4" w:space="0" w:color="auto"/>
            </w:tcBorders>
            <w:shd w:val="clear" w:color="000000" w:fill="A9D08E"/>
            <w:noWrap/>
            <w:vAlign w:val="bottom"/>
            <w:hideMark/>
          </w:tcPr>
          <w:p w14:paraId="33A276F1" w14:textId="77777777" w:rsidR="00CD32CD" w:rsidRPr="00CD32CD" w:rsidRDefault="00CD32CD" w:rsidP="00CD32CD">
            <w:pPr>
              <w:spacing w:line="240" w:lineRule="auto"/>
              <w:rPr>
                <w:rFonts w:ascii="Calibri" w:eastAsia="Times New Roman" w:hAnsi="Calibri" w:cs="Calibri"/>
                <w:b w:val="0"/>
                <w:color w:val="000000"/>
                <w:sz w:val="22"/>
              </w:rPr>
            </w:pPr>
            <w:r w:rsidRPr="00CD32CD">
              <w:rPr>
                <w:rFonts w:ascii="Calibri" w:eastAsia="Times New Roman" w:hAnsi="Calibri" w:cs="Calibri"/>
                <w:b w:val="0"/>
                <w:color w:val="000000"/>
                <w:sz w:val="22"/>
              </w:rPr>
              <w:t xml:space="preserve"> $                3,500 </w:t>
            </w:r>
          </w:p>
        </w:tc>
        <w:tc>
          <w:tcPr>
            <w:tcW w:w="1543" w:type="dxa"/>
            <w:tcBorders>
              <w:top w:val="nil"/>
              <w:left w:val="nil"/>
              <w:bottom w:val="nil"/>
              <w:right w:val="nil"/>
            </w:tcBorders>
            <w:shd w:val="clear" w:color="auto" w:fill="auto"/>
            <w:noWrap/>
            <w:vAlign w:val="bottom"/>
            <w:hideMark/>
          </w:tcPr>
          <w:p w14:paraId="7AB9B7A4" w14:textId="77777777" w:rsidR="00CD32CD" w:rsidRPr="00CD32CD" w:rsidRDefault="00CD32CD" w:rsidP="00CD32CD">
            <w:pPr>
              <w:spacing w:line="240" w:lineRule="auto"/>
              <w:rPr>
                <w:rFonts w:ascii="Calibri" w:eastAsia="Times New Roman" w:hAnsi="Calibri" w:cs="Calibri"/>
                <w:b w:val="0"/>
                <w:color w:val="000000"/>
                <w:sz w:val="22"/>
              </w:rPr>
            </w:pPr>
          </w:p>
        </w:tc>
      </w:tr>
    </w:tbl>
    <w:p w14:paraId="09EAC207" w14:textId="714631C1" w:rsidR="00B84E7D" w:rsidRDefault="00B84E7D" w:rsidP="00B84E7D">
      <w:pPr>
        <w:tabs>
          <w:tab w:val="left" w:pos="4500"/>
        </w:tabs>
        <w:rPr>
          <w:color w:val="FF0000"/>
          <w:u w:val="single"/>
        </w:rPr>
      </w:pPr>
    </w:p>
    <w:p w14:paraId="2CEFBF3D" w14:textId="04884009" w:rsidR="00CD32CD" w:rsidRPr="00CD32CD" w:rsidRDefault="00CD32CD" w:rsidP="00CD32CD"/>
    <w:p w14:paraId="7A0D4792" w14:textId="6A7FB5FB" w:rsidR="00CD32CD" w:rsidRPr="00CD32CD" w:rsidRDefault="00CD32CD" w:rsidP="00CD32CD"/>
    <w:p w14:paraId="40754775" w14:textId="6E433535" w:rsidR="00CD32CD" w:rsidRPr="00CD32CD" w:rsidRDefault="00CD32CD" w:rsidP="00CD32CD"/>
    <w:p w14:paraId="235D2D10" w14:textId="48968D90" w:rsidR="00CD32CD" w:rsidRPr="00CD32CD" w:rsidRDefault="00CD32CD" w:rsidP="00CD32CD"/>
    <w:p w14:paraId="52C1A37B" w14:textId="69A97B2D" w:rsidR="00CD32CD" w:rsidRPr="00CD32CD" w:rsidRDefault="00CD32CD" w:rsidP="00CD32CD"/>
    <w:p w14:paraId="25E750DB" w14:textId="36159D6D" w:rsidR="00CD32CD" w:rsidRPr="00CD32CD" w:rsidRDefault="00CD32CD" w:rsidP="00CD32CD"/>
    <w:p w14:paraId="76453D74" w14:textId="595389B1" w:rsidR="00CD32CD" w:rsidRPr="00CD32CD" w:rsidRDefault="00CD32CD" w:rsidP="00CD32CD"/>
    <w:p w14:paraId="74D6438F" w14:textId="5AEAB33E" w:rsidR="00CD32CD" w:rsidRPr="00CD32CD" w:rsidRDefault="00CD32CD" w:rsidP="00CD32CD"/>
    <w:p w14:paraId="78EB39BF" w14:textId="731347A0" w:rsidR="00CD32CD" w:rsidRPr="00CD32CD" w:rsidRDefault="00CD32CD" w:rsidP="00CD32CD"/>
    <w:p w14:paraId="45AFAD0D" w14:textId="7F8EA329" w:rsidR="00CD32CD" w:rsidRPr="00CD32CD" w:rsidRDefault="00CD32CD" w:rsidP="00CD32CD"/>
    <w:p w14:paraId="1E165B20" w14:textId="5AB29E95" w:rsidR="00CD32CD" w:rsidRPr="00CD32CD" w:rsidRDefault="00CD32CD" w:rsidP="00CD32CD"/>
    <w:p w14:paraId="117AB0AB" w14:textId="2AD8513C" w:rsidR="00CD32CD" w:rsidRPr="00CD32CD" w:rsidRDefault="00CD32CD" w:rsidP="00CD32CD"/>
    <w:p w14:paraId="47B13EB7" w14:textId="75BFDD1A" w:rsidR="00CD32CD" w:rsidRPr="00CD32CD" w:rsidRDefault="00CD32CD" w:rsidP="00CD32CD"/>
    <w:p w14:paraId="5C921A7E" w14:textId="6C0F2AEA" w:rsidR="00CD32CD" w:rsidRPr="00CD32CD" w:rsidRDefault="00CD32CD" w:rsidP="00CD32CD"/>
    <w:p w14:paraId="1CEE365D" w14:textId="79A8623A" w:rsidR="00CD32CD" w:rsidRPr="00CD32CD" w:rsidRDefault="00CD32CD" w:rsidP="00CD32CD"/>
    <w:p w14:paraId="4BCD401C" w14:textId="1C214186" w:rsidR="00CD32CD" w:rsidRPr="00CD32CD" w:rsidRDefault="00CD32CD" w:rsidP="00CD32CD"/>
    <w:p w14:paraId="42DB72DE" w14:textId="77D28989" w:rsidR="00CD32CD" w:rsidRPr="00CD32CD" w:rsidRDefault="00CD32CD" w:rsidP="00CD32CD"/>
    <w:p w14:paraId="62F33345" w14:textId="2702CA7D" w:rsidR="00CD32CD" w:rsidRPr="00CD32CD" w:rsidRDefault="00CD32CD" w:rsidP="00CD32CD"/>
    <w:p w14:paraId="311EF0E2" w14:textId="0B0BCEEB" w:rsidR="00CD32CD" w:rsidRPr="00CD32CD" w:rsidRDefault="00CD32CD" w:rsidP="00CD32CD"/>
    <w:p w14:paraId="5F0DC56A" w14:textId="2E5B6E9E" w:rsidR="00CD32CD" w:rsidRPr="00CD32CD" w:rsidRDefault="00CD32CD" w:rsidP="00CD32CD"/>
    <w:p w14:paraId="04AF6796" w14:textId="5825A435" w:rsidR="00CD32CD" w:rsidRPr="00CD32CD" w:rsidRDefault="00CD32CD" w:rsidP="00CD32CD"/>
    <w:p w14:paraId="3719605E" w14:textId="6392CB31" w:rsidR="00CD32CD" w:rsidRPr="00CD32CD" w:rsidRDefault="00CD32CD" w:rsidP="00CD32CD"/>
    <w:p w14:paraId="1189F6DD" w14:textId="74D02A83" w:rsidR="00CD32CD" w:rsidRPr="00CD32CD" w:rsidRDefault="00CD32CD" w:rsidP="00CD32CD"/>
    <w:p w14:paraId="70FBE690" w14:textId="0AC90FA3" w:rsidR="00CD32CD" w:rsidRPr="00CD32CD" w:rsidRDefault="00CD32CD" w:rsidP="00CD32CD"/>
    <w:p w14:paraId="474432A4" w14:textId="305A4D10" w:rsidR="00301024" w:rsidRPr="001C79ED" w:rsidRDefault="00301024" w:rsidP="001C79ED">
      <w:pPr>
        <w:tabs>
          <w:tab w:val="left" w:pos="1365"/>
        </w:tabs>
      </w:pPr>
    </w:p>
    <w:p w14:paraId="38A08266" w14:textId="77777777" w:rsidR="00301024" w:rsidRDefault="00301024" w:rsidP="001C79ED">
      <w:pPr>
        <w:tabs>
          <w:tab w:val="left" w:pos="1365"/>
        </w:tabs>
        <w:rPr>
          <w:color w:val="FF0000"/>
          <w:sz w:val="40"/>
          <w:szCs w:val="40"/>
          <w:u w:val="single"/>
        </w:rPr>
      </w:pPr>
    </w:p>
    <w:p w14:paraId="09D2E1AD" w14:textId="0001DC91" w:rsidR="00CD32CD" w:rsidRDefault="00CD32CD" w:rsidP="00CD32CD">
      <w:pPr>
        <w:tabs>
          <w:tab w:val="left" w:pos="1365"/>
        </w:tabs>
        <w:jc w:val="center"/>
        <w:rPr>
          <w:color w:val="FF0000"/>
          <w:sz w:val="40"/>
          <w:szCs w:val="40"/>
          <w:u w:val="single"/>
        </w:rPr>
      </w:pPr>
      <w:r w:rsidRPr="00301024">
        <w:rPr>
          <w:color w:val="FF0000"/>
          <w:sz w:val="40"/>
          <w:szCs w:val="40"/>
          <w:u w:val="single"/>
        </w:rPr>
        <w:t>USE CASE</w:t>
      </w:r>
    </w:p>
    <w:p w14:paraId="62774DDD" w14:textId="77777777" w:rsidR="001C79ED" w:rsidRPr="000C7284" w:rsidRDefault="001C79ED" w:rsidP="00CD32CD">
      <w:pPr>
        <w:tabs>
          <w:tab w:val="left" w:pos="1365"/>
        </w:tabs>
        <w:jc w:val="center"/>
        <w:rPr>
          <w:color w:val="FF0000"/>
          <w:sz w:val="40"/>
          <w:szCs w:val="40"/>
          <w:u w:val="single"/>
        </w:rPr>
      </w:pPr>
    </w:p>
    <w:p w14:paraId="511589C1" w14:textId="77777777" w:rsidR="00CD32CD" w:rsidRDefault="00CD32CD" w:rsidP="00CD32CD">
      <w:pPr>
        <w:tabs>
          <w:tab w:val="left" w:pos="1365"/>
        </w:tabs>
        <w:jc w:val="center"/>
        <w:rPr>
          <w:color w:val="FF0000"/>
          <w:u w:val="single"/>
        </w:rPr>
      </w:pPr>
    </w:p>
    <w:p w14:paraId="5433F688" w14:textId="4252A1CE" w:rsidR="00CD32CD" w:rsidRDefault="00CD32CD" w:rsidP="00CD32CD">
      <w:pPr>
        <w:tabs>
          <w:tab w:val="left" w:pos="1365"/>
        </w:tabs>
        <w:rPr>
          <w:noProof/>
          <w:color w:val="FF0000"/>
          <w:u w:val="single"/>
        </w:rPr>
      </w:pPr>
      <w:r>
        <w:rPr>
          <w:noProof/>
          <w:color w:val="FF0000"/>
          <w:u w:val="single"/>
        </w:rPr>
        <w:drawing>
          <wp:inline distT="0" distB="0" distL="0" distR="0" wp14:anchorId="7E450096" wp14:editId="706931DE">
            <wp:extent cx="6309360" cy="69329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09360" cy="6932930"/>
                    </a:xfrm>
                    <a:prstGeom prst="rect">
                      <a:avLst/>
                    </a:prstGeom>
                  </pic:spPr>
                </pic:pic>
              </a:graphicData>
            </a:graphic>
          </wp:inline>
        </w:drawing>
      </w:r>
    </w:p>
    <w:p w14:paraId="77163CDD" w14:textId="2B29F31B" w:rsidR="00CD32CD" w:rsidRDefault="00CD32CD" w:rsidP="00CD32CD">
      <w:pPr>
        <w:rPr>
          <w:noProof/>
          <w:color w:val="FF0000"/>
          <w:u w:val="single"/>
        </w:rPr>
      </w:pPr>
    </w:p>
    <w:p w14:paraId="0360205D" w14:textId="660C5324" w:rsidR="00CD32CD" w:rsidRDefault="00CD32CD" w:rsidP="00CD32CD">
      <w:pPr>
        <w:tabs>
          <w:tab w:val="left" w:pos="1215"/>
        </w:tabs>
      </w:pPr>
      <w:r>
        <w:tab/>
      </w:r>
    </w:p>
    <w:p w14:paraId="01DE6998" w14:textId="4C8593B5" w:rsidR="00CD32CD" w:rsidRDefault="00CD32CD" w:rsidP="00CD32CD">
      <w:pPr>
        <w:tabs>
          <w:tab w:val="left" w:pos="1215"/>
        </w:tabs>
      </w:pPr>
    </w:p>
    <w:p w14:paraId="3B805608" w14:textId="719789E8" w:rsidR="00CD32CD" w:rsidRDefault="00CD32CD" w:rsidP="00CD32CD">
      <w:pPr>
        <w:tabs>
          <w:tab w:val="left" w:pos="1215"/>
        </w:tabs>
        <w:rPr>
          <w:noProof/>
        </w:rPr>
      </w:pPr>
      <w:r>
        <w:rPr>
          <w:noProof/>
        </w:rPr>
        <w:drawing>
          <wp:inline distT="0" distB="0" distL="0" distR="0" wp14:anchorId="75D6AE69" wp14:editId="45E4B243">
            <wp:extent cx="6762750" cy="5629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6762750" cy="5629275"/>
                    </a:xfrm>
                    <a:prstGeom prst="rect">
                      <a:avLst/>
                    </a:prstGeom>
                  </pic:spPr>
                </pic:pic>
              </a:graphicData>
            </a:graphic>
          </wp:inline>
        </w:drawing>
      </w:r>
    </w:p>
    <w:p w14:paraId="5D9273C1" w14:textId="566F914C" w:rsidR="00CD32CD" w:rsidRPr="00CD32CD" w:rsidRDefault="00CD32CD" w:rsidP="00CD32CD"/>
    <w:p w14:paraId="1125F6D1" w14:textId="787A5A1B" w:rsidR="00CD32CD" w:rsidRPr="00CD32CD" w:rsidRDefault="00CD32CD" w:rsidP="00CD32CD"/>
    <w:p w14:paraId="08DFC821" w14:textId="0C0D5975" w:rsidR="00CD32CD" w:rsidRPr="00CD32CD" w:rsidRDefault="00CD32CD" w:rsidP="00CD32CD"/>
    <w:p w14:paraId="772D8B35" w14:textId="294268D1" w:rsidR="00CD32CD" w:rsidRPr="00CD32CD" w:rsidRDefault="00CD32CD" w:rsidP="00CD32CD"/>
    <w:p w14:paraId="73BBD770" w14:textId="0844E8C4" w:rsidR="00CD32CD" w:rsidRPr="00CD32CD" w:rsidRDefault="00CD32CD" w:rsidP="00CD32CD"/>
    <w:p w14:paraId="56A24B18" w14:textId="2B27B1C9" w:rsidR="00CD32CD" w:rsidRPr="00CD32CD" w:rsidRDefault="00CD32CD" w:rsidP="00CD32CD"/>
    <w:p w14:paraId="2CDC2C3C" w14:textId="1599C6D3" w:rsidR="00CD32CD" w:rsidRDefault="00CD32CD" w:rsidP="00CD32CD">
      <w:pPr>
        <w:rPr>
          <w:noProof/>
        </w:rPr>
      </w:pPr>
    </w:p>
    <w:p w14:paraId="476D5C00" w14:textId="4EE5231C" w:rsidR="00CD32CD" w:rsidRDefault="00CD32CD" w:rsidP="00CD32CD">
      <w:pPr>
        <w:tabs>
          <w:tab w:val="left" w:pos="2790"/>
        </w:tabs>
      </w:pPr>
      <w:r>
        <w:tab/>
      </w:r>
    </w:p>
    <w:p w14:paraId="4780CFAC" w14:textId="33ABE5E8" w:rsidR="00CD32CD" w:rsidRDefault="00CD32CD" w:rsidP="00CD32CD">
      <w:pPr>
        <w:tabs>
          <w:tab w:val="left" w:pos="2790"/>
        </w:tabs>
      </w:pPr>
    </w:p>
    <w:p w14:paraId="649FC8C0" w14:textId="60E554ED" w:rsidR="00CD32CD" w:rsidRDefault="00CD32CD" w:rsidP="00CD32CD">
      <w:pPr>
        <w:tabs>
          <w:tab w:val="left" w:pos="2790"/>
        </w:tabs>
      </w:pPr>
    </w:p>
    <w:p w14:paraId="58F7E682" w14:textId="3952DDF9" w:rsidR="00CD32CD" w:rsidRDefault="00CD32CD" w:rsidP="00CD32CD">
      <w:pPr>
        <w:tabs>
          <w:tab w:val="left" w:pos="2790"/>
        </w:tabs>
      </w:pPr>
    </w:p>
    <w:p w14:paraId="3B1A5DA4" w14:textId="7A9A1A60" w:rsidR="00CD32CD" w:rsidRDefault="00CD32CD" w:rsidP="00CD32CD">
      <w:pPr>
        <w:tabs>
          <w:tab w:val="left" w:pos="2790"/>
        </w:tabs>
        <w:rPr>
          <w:noProof/>
        </w:rPr>
      </w:pPr>
      <w:r>
        <w:rPr>
          <w:noProof/>
        </w:rPr>
        <w:drawing>
          <wp:inline distT="0" distB="0" distL="0" distR="0" wp14:anchorId="0642517D" wp14:editId="43477823">
            <wp:extent cx="6667500" cy="4848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6667500" cy="4848225"/>
                    </a:xfrm>
                    <a:prstGeom prst="rect">
                      <a:avLst/>
                    </a:prstGeom>
                  </pic:spPr>
                </pic:pic>
              </a:graphicData>
            </a:graphic>
          </wp:inline>
        </w:drawing>
      </w:r>
    </w:p>
    <w:p w14:paraId="04F2C845" w14:textId="70F9A80D" w:rsidR="00CD32CD" w:rsidRPr="00CD32CD" w:rsidRDefault="00CD32CD" w:rsidP="00CD32CD"/>
    <w:p w14:paraId="34B0E246" w14:textId="00E57279" w:rsidR="00CD32CD" w:rsidRPr="00CD32CD" w:rsidRDefault="00CD32CD" w:rsidP="00CD32CD"/>
    <w:p w14:paraId="7D6533AA" w14:textId="2E7C0B4E" w:rsidR="00CD32CD" w:rsidRPr="00CD32CD" w:rsidRDefault="00CD32CD" w:rsidP="00CD32CD"/>
    <w:p w14:paraId="67CA68CE" w14:textId="5B238CE3" w:rsidR="00CD32CD" w:rsidRPr="00CD32CD" w:rsidRDefault="00CD32CD" w:rsidP="00CD32CD"/>
    <w:p w14:paraId="7DE0C970" w14:textId="339CB9E3" w:rsidR="00CD32CD" w:rsidRPr="00CD32CD" w:rsidRDefault="00CD32CD" w:rsidP="00CD32CD"/>
    <w:p w14:paraId="1E93F808" w14:textId="2D9F1815" w:rsidR="00CD32CD" w:rsidRPr="00CD32CD" w:rsidRDefault="00CD32CD" w:rsidP="00CD32CD"/>
    <w:p w14:paraId="4B6BBAEA" w14:textId="7EEE8250" w:rsidR="00CD32CD" w:rsidRPr="00CD32CD" w:rsidRDefault="00CD32CD" w:rsidP="00CD32CD"/>
    <w:p w14:paraId="1F0A3911" w14:textId="663BFA58" w:rsidR="00CD32CD" w:rsidRPr="00CD32CD" w:rsidRDefault="00CD32CD" w:rsidP="00CD32CD"/>
    <w:p w14:paraId="25FFF283" w14:textId="67075EAF" w:rsidR="00CD32CD" w:rsidRPr="00CD32CD" w:rsidRDefault="00CD32CD" w:rsidP="00CD32CD"/>
    <w:p w14:paraId="20C84A46" w14:textId="3ED62C15" w:rsidR="00CD32CD" w:rsidRPr="00CD32CD" w:rsidRDefault="00CD32CD" w:rsidP="00CD32CD"/>
    <w:p w14:paraId="3965F480" w14:textId="1761A84C" w:rsidR="00CD32CD" w:rsidRPr="00CD32CD" w:rsidRDefault="00CD32CD" w:rsidP="00CD32CD"/>
    <w:p w14:paraId="18821E43" w14:textId="52CFC216" w:rsidR="00CD32CD" w:rsidRDefault="00CD32CD" w:rsidP="00CD32CD">
      <w:pPr>
        <w:rPr>
          <w:noProof/>
        </w:rPr>
      </w:pPr>
    </w:p>
    <w:p w14:paraId="0755A65B" w14:textId="7BDB94CC" w:rsidR="00CD32CD" w:rsidRDefault="00CD32CD" w:rsidP="00CD32CD">
      <w:pPr>
        <w:ind w:firstLine="720"/>
      </w:pPr>
    </w:p>
    <w:p w14:paraId="31E8489A" w14:textId="37360467" w:rsidR="00CD32CD" w:rsidRDefault="00CD32CD" w:rsidP="00CD32CD">
      <w:pPr>
        <w:ind w:firstLine="720"/>
      </w:pPr>
    </w:p>
    <w:p w14:paraId="2E53AFB2" w14:textId="5E5D26B0" w:rsidR="00CD32CD" w:rsidRDefault="00CD32CD" w:rsidP="00CD32CD">
      <w:pPr>
        <w:ind w:firstLine="720"/>
        <w:rPr>
          <w:noProof/>
        </w:rPr>
      </w:pPr>
      <w:r>
        <w:rPr>
          <w:noProof/>
        </w:rPr>
        <w:drawing>
          <wp:inline distT="0" distB="0" distL="0" distR="0" wp14:anchorId="6A1CC930" wp14:editId="736B8CB4">
            <wp:extent cx="6725920" cy="408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6731859" cy="4089833"/>
                    </a:xfrm>
                    <a:prstGeom prst="rect">
                      <a:avLst/>
                    </a:prstGeom>
                  </pic:spPr>
                </pic:pic>
              </a:graphicData>
            </a:graphic>
          </wp:inline>
        </w:drawing>
      </w:r>
    </w:p>
    <w:p w14:paraId="36A220E1" w14:textId="04D423A5" w:rsidR="00CD32CD" w:rsidRPr="00CD32CD" w:rsidRDefault="00CD32CD" w:rsidP="00CD32CD"/>
    <w:p w14:paraId="5968247E" w14:textId="0B4CCE6B" w:rsidR="00CD32CD" w:rsidRPr="00CD32CD" w:rsidRDefault="00CD32CD" w:rsidP="00CD32CD"/>
    <w:p w14:paraId="1C978DC7" w14:textId="7D26D9E4" w:rsidR="00CD32CD" w:rsidRPr="00CD32CD" w:rsidRDefault="00CD32CD" w:rsidP="00CD32CD"/>
    <w:p w14:paraId="5681EE6C" w14:textId="51A482F8" w:rsidR="00CD32CD" w:rsidRPr="00CD32CD" w:rsidRDefault="00CD32CD" w:rsidP="00CD32CD"/>
    <w:p w14:paraId="2F4146DA" w14:textId="7647DC1A" w:rsidR="00CD32CD" w:rsidRPr="00CD32CD" w:rsidRDefault="00CD32CD" w:rsidP="00CD32CD"/>
    <w:p w14:paraId="3DD3D984" w14:textId="034C7167" w:rsidR="00CD32CD" w:rsidRPr="00CD32CD" w:rsidRDefault="00CD32CD" w:rsidP="00CD32CD"/>
    <w:p w14:paraId="26A724BB" w14:textId="7538E922" w:rsidR="00CD32CD" w:rsidRPr="00CD32CD" w:rsidRDefault="00CD32CD" w:rsidP="00CD32CD"/>
    <w:p w14:paraId="2354ADF9" w14:textId="02A2DD3D" w:rsidR="00CD32CD" w:rsidRPr="00CD32CD" w:rsidRDefault="00CD32CD" w:rsidP="00CD32CD"/>
    <w:p w14:paraId="3D0E0DFB" w14:textId="5F3B1F17" w:rsidR="00CD32CD" w:rsidRPr="00CD32CD" w:rsidRDefault="00CD32CD" w:rsidP="00CD32CD"/>
    <w:p w14:paraId="7A249C14" w14:textId="6984AC97" w:rsidR="00CD32CD" w:rsidRPr="00CD32CD" w:rsidRDefault="00CD32CD" w:rsidP="00CD32CD"/>
    <w:p w14:paraId="21DE0A7A" w14:textId="5E44BA31" w:rsidR="00CD32CD" w:rsidRPr="00CD32CD" w:rsidRDefault="00CD32CD" w:rsidP="00CD32CD"/>
    <w:p w14:paraId="0DA7DBC5" w14:textId="7BA6D29B" w:rsidR="00CD32CD" w:rsidRDefault="00CD32CD" w:rsidP="00CD32CD">
      <w:pPr>
        <w:rPr>
          <w:noProof/>
        </w:rPr>
      </w:pPr>
    </w:p>
    <w:p w14:paraId="49EA6D6F" w14:textId="42D3C847" w:rsidR="00CD32CD" w:rsidRDefault="00CD32CD" w:rsidP="00CD32CD">
      <w:pPr>
        <w:tabs>
          <w:tab w:val="left" w:pos="2880"/>
        </w:tabs>
      </w:pPr>
      <w:r>
        <w:tab/>
      </w:r>
    </w:p>
    <w:p w14:paraId="51B71599" w14:textId="77C46532" w:rsidR="00CD32CD" w:rsidRDefault="00CD32CD" w:rsidP="00CD32CD">
      <w:pPr>
        <w:tabs>
          <w:tab w:val="left" w:pos="2880"/>
        </w:tabs>
      </w:pPr>
    </w:p>
    <w:p w14:paraId="446B2E78" w14:textId="5EE27C72" w:rsidR="00CD32CD" w:rsidRDefault="00CD32CD" w:rsidP="00CD32CD">
      <w:pPr>
        <w:tabs>
          <w:tab w:val="left" w:pos="2880"/>
        </w:tabs>
      </w:pPr>
    </w:p>
    <w:p w14:paraId="31CD0CDD" w14:textId="22733FE5" w:rsidR="00CD32CD" w:rsidRDefault="00CD32CD" w:rsidP="00CD32CD">
      <w:pPr>
        <w:tabs>
          <w:tab w:val="left" w:pos="2880"/>
        </w:tabs>
      </w:pPr>
    </w:p>
    <w:p w14:paraId="3A670437" w14:textId="08A3FFCF" w:rsidR="00CD32CD" w:rsidRDefault="00CD32CD" w:rsidP="00CD32CD">
      <w:pPr>
        <w:tabs>
          <w:tab w:val="left" w:pos="2880"/>
        </w:tabs>
        <w:rPr>
          <w:noProof/>
        </w:rPr>
      </w:pPr>
      <w:r>
        <w:rPr>
          <w:noProof/>
        </w:rPr>
        <w:drawing>
          <wp:inline distT="0" distB="0" distL="0" distR="0" wp14:anchorId="3DB1B732" wp14:editId="3F3FAB86">
            <wp:extent cx="6309360" cy="4210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6309360" cy="4210050"/>
                    </a:xfrm>
                    <a:prstGeom prst="rect">
                      <a:avLst/>
                    </a:prstGeom>
                  </pic:spPr>
                </pic:pic>
              </a:graphicData>
            </a:graphic>
          </wp:inline>
        </w:drawing>
      </w:r>
    </w:p>
    <w:p w14:paraId="169970A8" w14:textId="1783A950" w:rsidR="00CD32CD" w:rsidRPr="00CD32CD" w:rsidRDefault="00CD32CD" w:rsidP="00CD32CD"/>
    <w:p w14:paraId="31031218" w14:textId="5DD9E6C1" w:rsidR="00CD32CD" w:rsidRPr="00CD32CD" w:rsidRDefault="00CD32CD" w:rsidP="00CD32CD"/>
    <w:p w14:paraId="0B765142" w14:textId="55180DF8" w:rsidR="00CD32CD" w:rsidRPr="00CD32CD" w:rsidRDefault="00CD32CD" w:rsidP="00CD32CD"/>
    <w:p w14:paraId="16DCB764" w14:textId="2C743811" w:rsidR="00CD32CD" w:rsidRPr="00CD32CD" w:rsidRDefault="00CD32CD" w:rsidP="00CD32CD"/>
    <w:p w14:paraId="0197BB9F" w14:textId="35057544" w:rsidR="00CD32CD" w:rsidRPr="00CD32CD" w:rsidRDefault="00CD32CD" w:rsidP="00CD32CD"/>
    <w:p w14:paraId="2D707584" w14:textId="4E5916B1" w:rsidR="00CD32CD" w:rsidRPr="00CD32CD" w:rsidRDefault="00CD32CD" w:rsidP="00CD32CD"/>
    <w:p w14:paraId="4AC85C4E" w14:textId="0389EFF6" w:rsidR="00CD32CD" w:rsidRPr="00CD32CD" w:rsidRDefault="00CD32CD" w:rsidP="00CD32CD"/>
    <w:p w14:paraId="5DC758C1" w14:textId="43A4BA48" w:rsidR="00CD32CD" w:rsidRPr="00CD32CD" w:rsidRDefault="00CD32CD" w:rsidP="00CD32CD"/>
    <w:p w14:paraId="218B31A7" w14:textId="73FC90CE" w:rsidR="00CD32CD" w:rsidRPr="00CD32CD" w:rsidRDefault="00CD32CD" w:rsidP="00CD32CD"/>
    <w:p w14:paraId="3B4C376E" w14:textId="75F755E4" w:rsidR="00CD32CD" w:rsidRPr="00CD32CD" w:rsidRDefault="00CD32CD" w:rsidP="00CD32CD"/>
    <w:p w14:paraId="2CA7115A" w14:textId="2051778C" w:rsidR="00CD32CD" w:rsidRPr="00CD32CD" w:rsidRDefault="00CD32CD" w:rsidP="00CD32CD"/>
    <w:p w14:paraId="70640522" w14:textId="4825C9EF" w:rsidR="00CD32CD" w:rsidRPr="00CD32CD" w:rsidRDefault="00CD32CD" w:rsidP="00CD32CD"/>
    <w:p w14:paraId="6CC0B4E8" w14:textId="37E91561" w:rsidR="00CD32CD" w:rsidRDefault="00CD32CD" w:rsidP="00CD32CD">
      <w:pPr>
        <w:rPr>
          <w:noProof/>
        </w:rPr>
      </w:pPr>
    </w:p>
    <w:p w14:paraId="03E5EFB3" w14:textId="7A8C0250" w:rsidR="00CD32CD" w:rsidRDefault="00CD32CD" w:rsidP="00CD32CD">
      <w:pPr>
        <w:tabs>
          <w:tab w:val="left" w:pos="1260"/>
        </w:tabs>
      </w:pPr>
      <w:r>
        <w:tab/>
      </w:r>
    </w:p>
    <w:p w14:paraId="6841B8D6" w14:textId="3C5CDAA9" w:rsidR="00CD32CD" w:rsidRDefault="00CD32CD" w:rsidP="00CD32CD">
      <w:pPr>
        <w:tabs>
          <w:tab w:val="left" w:pos="1260"/>
        </w:tabs>
      </w:pPr>
    </w:p>
    <w:p w14:paraId="513D54F8" w14:textId="38F18430" w:rsidR="00CD32CD" w:rsidRDefault="00CD32CD" w:rsidP="00CD32CD">
      <w:pPr>
        <w:tabs>
          <w:tab w:val="left" w:pos="1260"/>
        </w:tabs>
      </w:pPr>
    </w:p>
    <w:p w14:paraId="2468F3F7" w14:textId="2683E958" w:rsidR="00CD32CD" w:rsidRDefault="00CD32CD" w:rsidP="00CD32CD">
      <w:pPr>
        <w:tabs>
          <w:tab w:val="left" w:pos="1260"/>
        </w:tabs>
        <w:rPr>
          <w:noProof/>
        </w:rPr>
      </w:pPr>
      <w:r>
        <w:rPr>
          <w:noProof/>
        </w:rPr>
        <w:drawing>
          <wp:inline distT="0" distB="0" distL="0" distR="0" wp14:anchorId="5D2B615E" wp14:editId="14B608FF">
            <wp:extent cx="6581775" cy="4543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6581775" cy="4543425"/>
                    </a:xfrm>
                    <a:prstGeom prst="rect">
                      <a:avLst/>
                    </a:prstGeom>
                  </pic:spPr>
                </pic:pic>
              </a:graphicData>
            </a:graphic>
          </wp:inline>
        </w:drawing>
      </w:r>
    </w:p>
    <w:p w14:paraId="2D9B8C1E" w14:textId="435B28C0" w:rsidR="00CD32CD" w:rsidRPr="00CD32CD" w:rsidRDefault="00CD32CD" w:rsidP="00CD32CD"/>
    <w:p w14:paraId="1B371D07" w14:textId="2C614FC4" w:rsidR="00CD32CD" w:rsidRPr="00CD32CD" w:rsidRDefault="00CD32CD" w:rsidP="00CD32CD"/>
    <w:p w14:paraId="2C3DCADA" w14:textId="599BCCF5" w:rsidR="00CD32CD" w:rsidRPr="00CD32CD" w:rsidRDefault="00CD32CD" w:rsidP="00CD32CD"/>
    <w:p w14:paraId="4912C2F2" w14:textId="6FCDA5FD" w:rsidR="00CD32CD" w:rsidRPr="00CD32CD" w:rsidRDefault="00CD32CD" w:rsidP="00CD32CD"/>
    <w:p w14:paraId="3F65C037" w14:textId="3D8BC7A3" w:rsidR="00CD32CD" w:rsidRPr="00CD32CD" w:rsidRDefault="00CD32CD" w:rsidP="00CD32CD"/>
    <w:p w14:paraId="367680E5" w14:textId="7B3BB25F" w:rsidR="00CD32CD" w:rsidRPr="00CD32CD" w:rsidRDefault="00CD32CD" w:rsidP="00CD32CD"/>
    <w:p w14:paraId="3C36D6E8" w14:textId="1EDF4771" w:rsidR="00CD32CD" w:rsidRPr="00CD32CD" w:rsidRDefault="00CD32CD" w:rsidP="00CD32CD"/>
    <w:p w14:paraId="76C486A0" w14:textId="6C6D9A63" w:rsidR="00CD32CD" w:rsidRPr="00CD32CD" w:rsidRDefault="00CD32CD" w:rsidP="00CD32CD"/>
    <w:p w14:paraId="43C8C851" w14:textId="08B9AB1D" w:rsidR="00CD32CD" w:rsidRPr="00CD32CD" w:rsidRDefault="00CD32CD" w:rsidP="00CD32CD"/>
    <w:p w14:paraId="55E62949" w14:textId="79CAC6BC" w:rsidR="00CD32CD" w:rsidRPr="00CD32CD" w:rsidRDefault="00CD32CD" w:rsidP="00CD32CD"/>
    <w:p w14:paraId="733705BE" w14:textId="20E43626" w:rsidR="00CD32CD" w:rsidRPr="00CD32CD" w:rsidRDefault="00CD32CD" w:rsidP="00CD32CD"/>
    <w:p w14:paraId="6DFE0779" w14:textId="4571AB96" w:rsidR="00CD32CD" w:rsidRPr="00CD32CD" w:rsidRDefault="00CD32CD" w:rsidP="00CD32CD"/>
    <w:p w14:paraId="34D0726F" w14:textId="3BC2D71A" w:rsidR="00CD32CD" w:rsidRDefault="00CD32CD" w:rsidP="00CD32CD">
      <w:pPr>
        <w:rPr>
          <w:noProof/>
        </w:rPr>
      </w:pPr>
    </w:p>
    <w:p w14:paraId="3CC2E4ED" w14:textId="5A7F91AA" w:rsidR="00CD32CD" w:rsidRDefault="00CD32CD" w:rsidP="00CD32CD">
      <w:pPr>
        <w:tabs>
          <w:tab w:val="left" w:pos="1605"/>
        </w:tabs>
      </w:pPr>
      <w:r>
        <w:lastRenderedPageBreak/>
        <w:tab/>
      </w:r>
    </w:p>
    <w:p w14:paraId="6B0403D1" w14:textId="141359B2" w:rsidR="00CD32CD" w:rsidRDefault="00CD32CD" w:rsidP="00CD32CD">
      <w:pPr>
        <w:tabs>
          <w:tab w:val="left" w:pos="1605"/>
        </w:tabs>
      </w:pPr>
    </w:p>
    <w:p w14:paraId="4564C360" w14:textId="4984F12F" w:rsidR="00CD32CD" w:rsidRDefault="00CD32CD" w:rsidP="00CD32CD">
      <w:pPr>
        <w:tabs>
          <w:tab w:val="left" w:pos="1605"/>
        </w:tabs>
        <w:rPr>
          <w:noProof/>
        </w:rPr>
      </w:pPr>
      <w:r>
        <w:rPr>
          <w:noProof/>
        </w:rPr>
        <w:drawing>
          <wp:inline distT="0" distB="0" distL="0" distR="0" wp14:anchorId="4DF86BD4" wp14:editId="439F4EFD">
            <wp:extent cx="6619875" cy="4000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6619875" cy="4000500"/>
                    </a:xfrm>
                    <a:prstGeom prst="rect">
                      <a:avLst/>
                    </a:prstGeom>
                  </pic:spPr>
                </pic:pic>
              </a:graphicData>
            </a:graphic>
          </wp:inline>
        </w:drawing>
      </w:r>
    </w:p>
    <w:p w14:paraId="0C256375" w14:textId="116528A5" w:rsidR="00CD32CD" w:rsidRPr="00CD32CD" w:rsidRDefault="00CD32CD" w:rsidP="00CD32CD"/>
    <w:p w14:paraId="70D4EAB3" w14:textId="333CCE0A" w:rsidR="00CD32CD" w:rsidRPr="00CD32CD" w:rsidRDefault="00CD32CD" w:rsidP="00CD32CD"/>
    <w:p w14:paraId="3EB91699" w14:textId="5DA4B190" w:rsidR="00CD32CD" w:rsidRPr="00CD32CD" w:rsidRDefault="00CD32CD" w:rsidP="00CD32CD"/>
    <w:p w14:paraId="123CD42E" w14:textId="42A4ADA5" w:rsidR="00CD32CD" w:rsidRDefault="00CD32CD" w:rsidP="00CD32CD">
      <w:pPr>
        <w:rPr>
          <w:noProof/>
        </w:rPr>
      </w:pPr>
    </w:p>
    <w:p w14:paraId="42A670FA" w14:textId="1AA5FF3B" w:rsidR="00CD32CD" w:rsidRDefault="00CD32CD" w:rsidP="00CD32CD">
      <w:pPr>
        <w:ind w:firstLine="720"/>
        <w:rPr>
          <w:noProof/>
        </w:rPr>
      </w:pPr>
      <w:r>
        <w:rPr>
          <w:noProof/>
        </w:rPr>
        <w:lastRenderedPageBreak/>
        <w:drawing>
          <wp:inline distT="0" distB="0" distL="0" distR="0" wp14:anchorId="69F326DC" wp14:editId="36E8306D">
            <wp:extent cx="6309360" cy="35471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6309360" cy="3547110"/>
                    </a:xfrm>
                    <a:prstGeom prst="rect">
                      <a:avLst/>
                    </a:prstGeom>
                  </pic:spPr>
                </pic:pic>
              </a:graphicData>
            </a:graphic>
          </wp:inline>
        </w:drawing>
      </w:r>
    </w:p>
    <w:p w14:paraId="6D3D34A7" w14:textId="6019C9AD" w:rsidR="00CD32CD" w:rsidRPr="00CD32CD" w:rsidRDefault="00CD32CD" w:rsidP="00CD32CD"/>
    <w:p w14:paraId="585AD7F9" w14:textId="301C5B67" w:rsidR="00CD32CD" w:rsidRDefault="00CD32CD" w:rsidP="00CD32CD">
      <w:pPr>
        <w:rPr>
          <w:noProof/>
        </w:rPr>
      </w:pPr>
    </w:p>
    <w:p w14:paraId="4AEB4021" w14:textId="63638CF4" w:rsidR="00CD32CD" w:rsidRDefault="00CD32CD" w:rsidP="00CD32CD">
      <w:pPr>
        <w:tabs>
          <w:tab w:val="left" w:pos="1230"/>
        </w:tabs>
        <w:rPr>
          <w:noProof/>
        </w:rPr>
      </w:pPr>
      <w:r>
        <w:tab/>
      </w:r>
      <w:r>
        <w:rPr>
          <w:noProof/>
        </w:rPr>
        <w:drawing>
          <wp:inline distT="0" distB="0" distL="0" distR="0" wp14:anchorId="7DEB05C3" wp14:editId="68C34794">
            <wp:extent cx="6309360" cy="3547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6309360" cy="3547110"/>
                    </a:xfrm>
                    <a:prstGeom prst="rect">
                      <a:avLst/>
                    </a:prstGeom>
                  </pic:spPr>
                </pic:pic>
              </a:graphicData>
            </a:graphic>
          </wp:inline>
        </w:drawing>
      </w:r>
    </w:p>
    <w:p w14:paraId="7D235024" w14:textId="313770A6" w:rsidR="00935920" w:rsidRDefault="00935920" w:rsidP="00935920">
      <w:pPr>
        <w:rPr>
          <w:noProof/>
        </w:rPr>
      </w:pPr>
    </w:p>
    <w:p w14:paraId="36E961D4" w14:textId="204B5522" w:rsidR="00B04B35" w:rsidRDefault="00B04B35" w:rsidP="00935920">
      <w:pPr>
        <w:rPr>
          <w:noProof/>
        </w:rPr>
      </w:pPr>
    </w:p>
    <w:p w14:paraId="050DCB8D" w14:textId="309EE3C2" w:rsidR="00B04B35" w:rsidRDefault="00B04B35" w:rsidP="00B04B35">
      <w:pPr>
        <w:jc w:val="center"/>
        <w:rPr>
          <w:noProof/>
          <w:color w:val="FF0000"/>
          <w:sz w:val="52"/>
          <w:szCs w:val="52"/>
          <w:u w:val="single"/>
        </w:rPr>
      </w:pPr>
      <w:r w:rsidRPr="00B04B35">
        <w:rPr>
          <w:noProof/>
          <w:color w:val="FF0000"/>
          <w:sz w:val="52"/>
          <w:szCs w:val="52"/>
          <w:u w:val="single"/>
        </w:rPr>
        <w:lastRenderedPageBreak/>
        <w:t>USE CASE NARRITIVE</w:t>
      </w:r>
    </w:p>
    <w:p w14:paraId="5A945D05" w14:textId="77777777" w:rsidR="00B04B35" w:rsidRPr="00B04B35" w:rsidRDefault="00B04B35" w:rsidP="00B04B35">
      <w:pPr>
        <w:jc w:val="center"/>
        <w:rPr>
          <w:noProof/>
          <w:color w:val="FF0000"/>
          <w:sz w:val="52"/>
          <w:szCs w:val="52"/>
          <w:u w:val="single"/>
        </w:rPr>
      </w:pPr>
    </w:p>
    <w:tbl>
      <w:tblPr>
        <w:tblStyle w:val="TableGrid"/>
        <w:tblW w:w="0" w:type="auto"/>
        <w:tblLook w:val="04A0" w:firstRow="1" w:lastRow="0" w:firstColumn="1" w:lastColumn="0" w:noHBand="0" w:noVBand="1"/>
      </w:tblPr>
      <w:tblGrid>
        <w:gridCol w:w="8630"/>
      </w:tblGrid>
      <w:tr w:rsidR="00B04B35" w14:paraId="3F1A7349" w14:textId="77777777" w:rsidTr="00C80DF4">
        <w:tc>
          <w:tcPr>
            <w:tcW w:w="8630" w:type="dxa"/>
          </w:tcPr>
          <w:p w14:paraId="537B5FE3" w14:textId="77777777" w:rsidR="00B04B35" w:rsidRDefault="00B04B35" w:rsidP="00C80DF4">
            <w:r>
              <w:rPr>
                <w:color w:val="FF0000"/>
              </w:rPr>
              <w:t>1-</w:t>
            </w:r>
            <w:r w:rsidRPr="001075A5">
              <w:rPr>
                <w:color w:val="FF0000"/>
              </w:rPr>
              <w:t xml:space="preserve">Use case name: Checkout </w:t>
            </w:r>
          </w:p>
        </w:tc>
      </w:tr>
      <w:tr w:rsidR="00B04B35" w14:paraId="5C96CEE0" w14:textId="77777777" w:rsidTr="00C80DF4">
        <w:tc>
          <w:tcPr>
            <w:tcW w:w="8630" w:type="dxa"/>
          </w:tcPr>
          <w:p w14:paraId="74C59FF7" w14:textId="77777777" w:rsidR="00B04B35" w:rsidRDefault="00B04B35" w:rsidP="00C80DF4">
            <w:r w:rsidRPr="001075A5">
              <w:rPr>
                <w:color w:val="024F75" w:themeColor="accent1"/>
              </w:rPr>
              <w:t>Actor(s):</w:t>
            </w:r>
            <w:r>
              <w:t>customer-online retail</w:t>
            </w:r>
          </w:p>
        </w:tc>
      </w:tr>
      <w:tr w:rsidR="00B04B35" w14:paraId="676675A6" w14:textId="77777777" w:rsidTr="00C80DF4">
        <w:tc>
          <w:tcPr>
            <w:tcW w:w="8630" w:type="dxa"/>
          </w:tcPr>
          <w:p w14:paraId="208B42DD" w14:textId="77777777" w:rsidR="00B04B35" w:rsidRPr="001075A5" w:rsidRDefault="00B04B35" w:rsidP="00C80DF4">
            <w:pPr>
              <w:rPr>
                <w:color w:val="024F75" w:themeColor="accent1"/>
              </w:rPr>
            </w:pPr>
            <w:r w:rsidRPr="001075A5">
              <w:rPr>
                <w:color w:val="024F75" w:themeColor="accent1"/>
              </w:rPr>
              <w:t>Brief Description:</w:t>
            </w:r>
          </w:p>
          <w:p w14:paraId="1990E9CF" w14:textId="77777777" w:rsidR="00B04B35" w:rsidRDefault="00B04B35" w:rsidP="00C80DF4">
            <w:r>
              <w:t>This use case allow user (customer) navigates to their shopping cart and selects the option to proceed to checkout.</w:t>
            </w:r>
          </w:p>
        </w:tc>
      </w:tr>
      <w:tr w:rsidR="00B04B35" w14:paraId="1B0A80F0" w14:textId="77777777" w:rsidTr="00C80DF4">
        <w:tc>
          <w:tcPr>
            <w:tcW w:w="8630" w:type="dxa"/>
          </w:tcPr>
          <w:p w14:paraId="60BC5E22" w14:textId="77777777" w:rsidR="00B04B35" w:rsidRPr="001075A5" w:rsidRDefault="00B04B35" w:rsidP="00C80DF4">
            <w:pPr>
              <w:rPr>
                <w:rStyle w:val="Strong"/>
                <w:color w:val="024F75" w:themeColor="accent1"/>
              </w:rPr>
            </w:pPr>
            <w:r w:rsidRPr="001075A5">
              <w:rPr>
                <w:rStyle w:val="Strong"/>
                <w:color w:val="024F75" w:themeColor="accent1"/>
              </w:rPr>
              <w:t>Basic Flow:</w:t>
            </w:r>
          </w:p>
          <w:p w14:paraId="35742FB8" w14:textId="77777777" w:rsidR="00B04B35" w:rsidRDefault="00B04B35" w:rsidP="00C80DF4">
            <w:r>
              <w:t>1-Authentication: The system verifies the customer's login credentials and confirms their identity.</w:t>
            </w:r>
          </w:p>
          <w:p w14:paraId="455778DD" w14:textId="77777777" w:rsidR="00B04B35" w:rsidRDefault="00B04B35" w:rsidP="00C80DF4"/>
          <w:p w14:paraId="47C49A04" w14:textId="77777777" w:rsidR="00B04B35" w:rsidRDefault="00B04B35" w:rsidP="00C80DF4">
            <w:r>
              <w:t>2-</w:t>
            </w:r>
            <w:r>
              <w:rPr>
                <w:rStyle w:val="Strong"/>
              </w:rPr>
              <w:t>Shipping Address Entry</w:t>
            </w:r>
            <w:r>
              <w:t>:</w:t>
            </w:r>
          </w:p>
          <w:p w14:paraId="5C555C39" w14:textId="77777777" w:rsidR="00B04B35" w:rsidRDefault="00B04B35" w:rsidP="00C80DF4">
            <w:r>
              <w:t>*The customer enters the shipping address for the delivery of the purchased items.</w:t>
            </w:r>
          </w:p>
          <w:p w14:paraId="51BFEF91" w14:textId="77777777" w:rsidR="00B04B35" w:rsidRDefault="00B04B35" w:rsidP="00C80DF4">
            <w:r>
              <w:t>*If the address is already saved, they can select it from their saved addresses.</w:t>
            </w:r>
          </w:p>
          <w:p w14:paraId="4B5666FD" w14:textId="77777777" w:rsidR="00B04B35" w:rsidRDefault="00B04B35" w:rsidP="00C80DF4">
            <w:r>
              <w:t>*The system validates the address format and ensures it is correct.</w:t>
            </w:r>
          </w:p>
          <w:p w14:paraId="4CB9E588" w14:textId="77777777" w:rsidR="00B04B35" w:rsidRDefault="00B04B35" w:rsidP="00C80DF4"/>
          <w:p w14:paraId="12A76248" w14:textId="77777777" w:rsidR="00B04B35" w:rsidRDefault="00B04B35" w:rsidP="00C80DF4">
            <w:r>
              <w:t>3-</w:t>
            </w:r>
            <w:r>
              <w:rPr>
                <w:rStyle w:val="Strong"/>
              </w:rPr>
              <w:t>Shipping Method Selection</w:t>
            </w:r>
            <w:r>
              <w:t>:</w:t>
            </w:r>
          </w:p>
          <w:p w14:paraId="3A722FC2" w14:textId="77777777" w:rsidR="00B04B35" w:rsidRDefault="00B04B35" w:rsidP="00C80DF4">
            <w:r>
              <w:t>*The customer chooses a shipping method from the available options (e.g., standard shipping, express shipping).</w:t>
            </w:r>
          </w:p>
          <w:p w14:paraId="499F09E1" w14:textId="77777777" w:rsidR="00B04B35" w:rsidRDefault="00B04B35" w:rsidP="00C80DF4">
            <w:r>
              <w:t>*The system calculates the shipping charges based on the selected method and the delivery address.</w:t>
            </w:r>
          </w:p>
          <w:p w14:paraId="754AE5DC" w14:textId="77777777" w:rsidR="00B04B35" w:rsidRDefault="00B04B35" w:rsidP="00C80DF4"/>
          <w:p w14:paraId="5561230E" w14:textId="77777777" w:rsidR="00B04B35" w:rsidRDefault="00B04B35" w:rsidP="00C80DF4">
            <w:r>
              <w:t>3-</w:t>
            </w:r>
            <w:r>
              <w:rPr>
                <w:rStyle w:val="Strong"/>
              </w:rPr>
              <w:t>Payment Information Entry</w:t>
            </w:r>
            <w:r>
              <w:t>:</w:t>
            </w:r>
          </w:p>
          <w:p w14:paraId="0A8AACED" w14:textId="77777777" w:rsidR="00B04B35" w:rsidRDefault="00B04B35" w:rsidP="00C80DF4">
            <w:r>
              <w:t>*The customer provides payment information, which may include credit card details, PayPal account, or any other accepted payment method.</w:t>
            </w:r>
          </w:p>
          <w:p w14:paraId="0518B59A" w14:textId="77777777" w:rsidR="00B04B35" w:rsidRDefault="00B04B35" w:rsidP="00C80DF4">
            <w:r>
              <w:t>*The system encrypts and securely processes the payment information to ensure confidentiality and integrity.</w:t>
            </w:r>
          </w:p>
          <w:p w14:paraId="1FFB7C96" w14:textId="77777777" w:rsidR="00B04B35" w:rsidRDefault="00B04B35" w:rsidP="00C80DF4">
            <w:r>
              <w:t>*The customer may also have the option to use any saved payment methods associated with their account.</w:t>
            </w:r>
          </w:p>
          <w:p w14:paraId="0DE73D58" w14:textId="77777777" w:rsidR="00B04B35" w:rsidRDefault="00B04B35" w:rsidP="00C80DF4"/>
          <w:p w14:paraId="7B290AF1" w14:textId="77777777" w:rsidR="00B04B35" w:rsidRDefault="00B04B35" w:rsidP="00C80DF4">
            <w:r>
              <w:t>4-</w:t>
            </w:r>
            <w:r>
              <w:rPr>
                <w:rStyle w:val="Strong"/>
              </w:rPr>
              <w:t>Order Review</w:t>
            </w:r>
            <w:r>
              <w:t>:</w:t>
            </w:r>
          </w:p>
          <w:p w14:paraId="7095C5AB" w14:textId="77777777" w:rsidR="00B04B35" w:rsidRDefault="00B04B35" w:rsidP="00C80DF4">
            <w:r>
              <w:t>*The system displays a summary of the order, including the items, quantities, shipping address, shipping method, and total cost.</w:t>
            </w:r>
          </w:p>
          <w:p w14:paraId="3CCD36B8" w14:textId="77777777" w:rsidR="00B04B35" w:rsidRDefault="00B04B35" w:rsidP="00C80DF4">
            <w:r>
              <w:lastRenderedPageBreak/>
              <w:t>*The customer reviews the order details to ensure accuracy and makes any necessary adjustments.</w:t>
            </w:r>
          </w:p>
          <w:p w14:paraId="27B90597" w14:textId="77777777" w:rsidR="00B04B35" w:rsidRDefault="00B04B35" w:rsidP="00C80DF4">
            <w:r>
              <w:t>*They may also apply any discount codes or promotional offers at this stage.</w:t>
            </w:r>
          </w:p>
          <w:p w14:paraId="0018360B" w14:textId="77777777" w:rsidR="00B04B35" w:rsidRDefault="00B04B35" w:rsidP="00C80DF4"/>
          <w:p w14:paraId="3BDE02B6" w14:textId="77777777" w:rsidR="00B04B35" w:rsidRDefault="00B04B35" w:rsidP="00C80DF4">
            <w:r>
              <w:t>5-</w:t>
            </w:r>
            <w:r>
              <w:rPr>
                <w:rStyle w:val="Strong"/>
              </w:rPr>
              <w:t>Order Confirmation</w:t>
            </w:r>
            <w:r>
              <w:t>:</w:t>
            </w:r>
          </w:p>
          <w:p w14:paraId="4F1ADB3B" w14:textId="77777777" w:rsidR="00B04B35" w:rsidRDefault="00B04B35" w:rsidP="00C80DF4">
            <w:r>
              <w:t>*The customer confirms their order by clicking on the "Place Order" button.</w:t>
            </w:r>
          </w:p>
          <w:p w14:paraId="5459491D" w14:textId="77777777" w:rsidR="00B04B35" w:rsidRDefault="00B04B35" w:rsidP="00C80DF4">
            <w:r>
              <w:t>*The system generates an order confirmation message, which includes an order number and estimated delivery date.</w:t>
            </w:r>
          </w:p>
          <w:p w14:paraId="0056BFD8" w14:textId="77777777" w:rsidR="00B04B35" w:rsidRDefault="00B04B35" w:rsidP="00C80DF4">
            <w:r>
              <w:t>*The customer receives a confirmation email with the same information.</w:t>
            </w:r>
          </w:p>
        </w:tc>
      </w:tr>
      <w:tr w:rsidR="00B04B35" w14:paraId="1613D426" w14:textId="77777777" w:rsidTr="00C80DF4">
        <w:tc>
          <w:tcPr>
            <w:tcW w:w="8630" w:type="dxa"/>
          </w:tcPr>
          <w:p w14:paraId="7D0124E4" w14:textId="77777777" w:rsidR="00B04B35" w:rsidRPr="001075A5" w:rsidRDefault="00B04B35" w:rsidP="00C80DF4">
            <w:pPr>
              <w:rPr>
                <w:color w:val="024F75" w:themeColor="accent1"/>
              </w:rPr>
            </w:pPr>
            <w:r w:rsidRPr="001075A5">
              <w:rPr>
                <w:color w:val="024F75" w:themeColor="accent1"/>
              </w:rPr>
              <w:lastRenderedPageBreak/>
              <w:t>Alternative Flow:</w:t>
            </w:r>
          </w:p>
          <w:p w14:paraId="2FF145C6" w14:textId="77777777" w:rsidR="00B04B35" w:rsidRDefault="00B04B35" w:rsidP="00C80DF4"/>
          <w:p w14:paraId="560E9C03" w14:textId="77777777" w:rsidR="00B04B35" w:rsidRDefault="00B04B35" w:rsidP="00C80DF4">
            <w:r>
              <w:t>1-</w:t>
            </w:r>
            <w:r>
              <w:rPr>
                <w:rStyle w:val="Strong"/>
              </w:rPr>
              <w:t>Payment Failure</w:t>
            </w:r>
            <w:r>
              <w:t>:</w:t>
            </w:r>
          </w:p>
          <w:p w14:paraId="09840C30" w14:textId="77777777" w:rsidR="00B04B35" w:rsidRDefault="00B04B35" w:rsidP="00C80DF4">
            <w:r>
              <w:t>*If the payment transaction fails (e.g., insufficient funds, declined card), the system prompts the customer to provide an alternative payment method.</w:t>
            </w:r>
          </w:p>
          <w:p w14:paraId="29D452E6" w14:textId="77777777" w:rsidR="00B04B35" w:rsidRDefault="00B04B35" w:rsidP="00C80DF4">
            <w:r>
              <w:t>*The customer can update their payment information and retry the payment.</w:t>
            </w:r>
          </w:p>
          <w:p w14:paraId="517D03A4" w14:textId="77777777" w:rsidR="00B04B35" w:rsidRDefault="00B04B35" w:rsidP="00C80DF4">
            <w:r>
              <w:t>*If multiple attempts fail, the system may suggest contacting customer support for assistance.</w:t>
            </w:r>
          </w:p>
          <w:p w14:paraId="44018C5C" w14:textId="77777777" w:rsidR="00B04B35" w:rsidRDefault="00B04B35" w:rsidP="00C80DF4"/>
          <w:p w14:paraId="0A7280D7" w14:textId="77777777" w:rsidR="00B04B35" w:rsidRDefault="00B04B35" w:rsidP="00C80DF4">
            <w:r>
              <w:t>2-</w:t>
            </w:r>
            <w:r>
              <w:rPr>
                <w:rStyle w:val="Strong"/>
              </w:rPr>
              <w:t>System Error</w:t>
            </w:r>
            <w:r>
              <w:t>:</w:t>
            </w:r>
          </w:p>
          <w:p w14:paraId="65C55C4B" w14:textId="77777777" w:rsidR="00B04B35" w:rsidRDefault="00B04B35" w:rsidP="00C80DF4"/>
          <w:p w14:paraId="5F729F2E" w14:textId="77777777" w:rsidR="00B04B35" w:rsidRDefault="00B04B35" w:rsidP="00C80DF4">
            <w:r>
              <w:t>If there is a technical issue or system error during the checkout process, the system displays an error message and prompts the customer to try again later or contact customer support for assistance.</w:t>
            </w:r>
          </w:p>
          <w:p w14:paraId="4B51A42B" w14:textId="77777777" w:rsidR="00B04B35" w:rsidRDefault="00B04B35" w:rsidP="00C80DF4"/>
        </w:tc>
      </w:tr>
      <w:tr w:rsidR="00B04B35" w14:paraId="76572F50" w14:textId="77777777" w:rsidTr="00C80DF4">
        <w:tc>
          <w:tcPr>
            <w:tcW w:w="8630" w:type="dxa"/>
          </w:tcPr>
          <w:p w14:paraId="11BE7712" w14:textId="77777777" w:rsidR="00B04B35" w:rsidRPr="001075A5" w:rsidRDefault="00B04B35" w:rsidP="00C80DF4">
            <w:pPr>
              <w:rPr>
                <w:color w:val="024F75" w:themeColor="accent1"/>
              </w:rPr>
            </w:pPr>
            <w:r w:rsidRPr="001075A5">
              <w:rPr>
                <w:color w:val="024F75" w:themeColor="accent1"/>
              </w:rPr>
              <w:t>Pre-conditions:</w:t>
            </w:r>
          </w:p>
          <w:p w14:paraId="52EAA908" w14:textId="77777777" w:rsidR="00B04B35" w:rsidRDefault="00B04B35" w:rsidP="00C80DF4">
            <w:r>
              <w:t>*The customer has selected one or more items for purchase.</w:t>
            </w:r>
          </w:p>
          <w:p w14:paraId="0F637A4A" w14:textId="77777777" w:rsidR="00B04B35" w:rsidRDefault="00B04B35" w:rsidP="00C80DF4">
            <w:r>
              <w:t>*The customer is logged into their account on the online retail store platform.</w:t>
            </w:r>
          </w:p>
        </w:tc>
      </w:tr>
      <w:tr w:rsidR="00B04B35" w14:paraId="17B94419" w14:textId="77777777" w:rsidTr="00C80DF4">
        <w:tc>
          <w:tcPr>
            <w:tcW w:w="8630" w:type="dxa"/>
          </w:tcPr>
          <w:p w14:paraId="09BF0661" w14:textId="77777777" w:rsidR="00B04B35" w:rsidRPr="001075A5" w:rsidRDefault="00B04B35" w:rsidP="00C80DF4">
            <w:pPr>
              <w:rPr>
                <w:color w:val="024F75" w:themeColor="accent1"/>
              </w:rPr>
            </w:pPr>
            <w:r w:rsidRPr="001075A5">
              <w:rPr>
                <w:color w:val="024F75" w:themeColor="accent1"/>
              </w:rPr>
              <w:t>Post-conditions:</w:t>
            </w:r>
          </w:p>
          <w:p w14:paraId="00646386" w14:textId="77777777" w:rsidR="00B04B35" w:rsidRDefault="00B04B35" w:rsidP="00C80DF4">
            <w:r>
              <w:t>*Order is successfully placed, and customer receives confirmation.</w:t>
            </w:r>
          </w:p>
          <w:p w14:paraId="264ACC92" w14:textId="77777777" w:rsidR="00B04B35" w:rsidRDefault="00B04B35" w:rsidP="00C80DF4">
            <w:r>
              <w:t>*Items are prepared for shipping and dispatched to the provided address.</w:t>
            </w:r>
          </w:p>
          <w:p w14:paraId="1E96BC0F" w14:textId="77777777" w:rsidR="00B04B35" w:rsidRDefault="00B04B35" w:rsidP="00C80DF4">
            <w:r>
              <w:lastRenderedPageBreak/>
              <w:t>*Payment is processed, and the appropriate amount is deducted from the customer's chosen payment method.</w:t>
            </w:r>
          </w:p>
        </w:tc>
      </w:tr>
    </w:tbl>
    <w:p w14:paraId="397632D9" w14:textId="77777777" w:rsidR="00B04B35" w:rsidRDefault="00B04B35" w:rsidP="00B04B35"/>
    <w:p w14:paraId="0689786A" w14:textId="77777777" w:rsidR="00B04B35" w:rsidRDefault="00B04B35" w:rsidP="00B04B35"/>
    <w:p w14:paraId="62DD3C38" w14:textId="77777777" w:rsidR="00B04B35" w:rsidRDefault="00B04B35" w:rsidP="00B04B35"/>
    <w:tbl>
      <w:tblPr>
        <w:tblStyle w:val="TableGrid"/>
        <w:tblW w:w="0" w:type="auto"/>
        <w:tblLook w:val="04A0" w:firstRow="1" w:lastRow="0" w:firstColumn="1" w:lastColumn="0" w:noHBand="0" w:noVBand="1"/>
      </w:tblPr>
      <w:tblGrid>
        <w:gridCol w:w="8630"/>
      </w:tblGrid>
      <w:tr w:rsidR="00B04B35" w14:paraId="53B74AF5" w14:textId="77777777" w:rsidTr="00C80DF4">
        <w:tc>
          <w:tcPr>
            <w:tcW w:w="8630" w:type="dxa"/>
          </w:tcPr>
          <w:p w14:paraId="5C5C15A5" w14:textId="77777777" w:rsidR="00B04B35" w:rsidRPr="003E1722" w:rsidRDefault="00B04B35" w:rsidP="00C80DF4">
            <w:pPr>
              <w:rPr>
                <w:color w:val="FF0000"/>
              </w:rPr>
            </w:pPr>
            <w:r>
              <w:rPr>
                <w:color w:val="FF0000"/>
              </w:rPr>
              <w:t>2-</w:t>
            </w:r>
            <w:r w:rsidRPr="003E1722">
              <w:rPr>
                <w:color w:val="FF0000"/>
              </w:rPr>
              <w:t>Use case name: Add Payment Method</w:t>
            </w:r>
          </w:p>
        </w:tc>
      </w:tr>
      <w:tr w:rsidR="00B04B35" w14:paraId="1D47158B" w14:textId="77777777" w:rsidTr="00C80DF4">
        <w:tc>
          <w:tcPr>
            <w:tcW w:w="8630" w:type="dxa"/>
          </w:tcPr>
          <w:p w14:paraId="39C3880C" w14:textId="77777777" w:rsidR="00B04B35" w:rsidRDefault="00B04B35" w:rsidP="00C80DF4">
            <w:r w:rsidRPr="003E1722">
              <w:rPr>
                <w:color w:val="024F75" w:themeColor="accent1"/>
              </w:rPr>
              <w:t>Actor(s):</w:t>
            </w:r>
            <w:r>
              <w:t xml:space="preserve"> customer-online retail</w:t>
            </w:r>
          </w:p>
        </w:tc>
      </w:tr>
      <w:tr w:rsidR="00B04B35" w14:paraId="46E80E78" w14:textId="77777777" w:rsidTr="00C80DF4">
        <w:tc>
          <w:tcPr>
            <w:tcW w:w="8630" w:type="dxa"/>
          </w:tcPr>
          <w:p w14:paraId="4B123F86" w14:textId="77777777" w:rsidR="00B04B35" w:rsidRDefault="00B04B35" w:rsidP="00C80DF4">
            <w:pPr>
              <w:rPr>
                <w:color w:val="024F75" w:themeColor="accent1"/>
              </w:rPr>
            </w:pPr>
            <w:r w:rsidRPr="003E1722">
              <w:rPr>
                <w:color w:val="024F75" w:themeColor="accent1"/>
              </w:rPr>
              <w:t>Brief Description:</w:t>
            </w:r>
          </w:p>
          <w:p w14:paraId="161BE334" w14:textId="77777777" w:rsidR="00B04B35" w:rsidRDefault="00B04B35" w:rsidP="00C80DF4">
            <w:r>
              <w:t>User navigates to the "Payment Methods" section in their account settings.</w:t>
            </w:r>
          </w:p>
        </w:tc>
      </w:tr>
      <w:tr w:rsidR="00B04B35" w14:paraId="624B3021" w14:textId="77777777" w:rsidTr="00C80DF4">
        <w:tc>
          <w:tcPr>
            <w:tcW w:w="8630" w:type="dxa"/>
          </w:tcPr>
          <w:p w14:paraId="4F7FDD7F" w14:textId="77777777" w:rsidR="00B04B35" w:rsidRDefault="00B04B35" w:rsidP="00C80DF4">
            <w:pPr>
              <w:rPr>
                <w:color w:val="024F75" w:themeColor="accent1"/>
              </w:rPr>
            </w:pPr>
            <w:r w:rsidRPr="003E1722">
              <w:rPr>
                <w:color w:val="024F75" w:themeColor="accent1"/>
              </w:rPr>
              <w:t>Basic Flow:</w:t>
            </w:r>
          </w:p>
          <w:p w14:paraId="77612B0C" w14:textId="77777777" w:rsidR="00B04B35" w:rsidRDefault="00B04B35" w:rsidP="00C80DF4">
            <w:r>
              <w:rPr>
                <w:color w:val="024F75" w:themeColor="accent1"/>
              </w:rPr>
              <w:t>1-</w:t>
            </w:r>
            <w:r>
              <w:rPr>
                <w:rStyle w:val="Strong"/>
              </w:rPr>
              <w:t>Selection of Add Payment Method Option</w:t>
            </w:r>
            <w:r>
              <w:t>:</w:t>
            </w:r>
          </w:p>
          <w:p w14:paraId="65BD6A5C" w14:textId="77777777" w:rsidR="00B04B35" w:rsidRDefault="00B04B35" w:rsidP="00C80DF4">
            <w:r>
              <w:t>*User selects the option to add a new payment method.</w:t>
            </w:r>
          </w:p>
          <w:p w14:paraId="2EA64721" w14:textId="77777777" w:rsidR="00B04B35" w:rsidRDefault="00B04B35" w:rsidP="00C80DF4"/>
          <w:p w14:paraId="3C03928F" w14:textId="77777777" w:rsidR="00B04B35" w:rsidRDefault="00B04B35" w:rsidP="00C80DF4">
            <w:r>
              <w:t>2-</w:t>
            </w:r>
            <w:r>
              <w:rPr>
                <w:rStyle w:val="Strong"/>
              </w:rPr>
              <w:t>Payment Method Entry</w:t>
            </w:r>
            <w:r>
              <w:t>:</w:t>
            </w:r>
          </w:p>
          <w:p w14:paraId="701A3C0E" w14:textId="77777777" w:rsidR="00B04B35" w:rsidRDefault="00B04B35" w:rsidP="00C80DF4">
            <w:r>
              <w:t>*User provides details of the new payment method, such as credit card information, PayPal account, or any other accepted payment method.</w:t>
            </w:r>
          </w:p>
          <w:p w14:paraId="397EE98F" w14:textId="77777777" w:rsidR="00B04B35" w:rsidRDefault="00B04B35" w:rsidP="00C80DF4">
            <w:r>
              <w:t>*User may also choose to add a billing address associated with the payment method.</w:t>
            </w:r>
          </w:p>
          <w:p w14:paraId="54D2F22F" w14:textId="77777777" w:rsidR="00B04B35" w:rsidRDefault="00B04B35" w:rsidP="00C80DF4"/>
          <w:p w14:paraId="3BA1C9BE" w14:textId="77777777" w:rsidR="00B04B35" w:rsidRDefault="00B04B35" w:rsidP="00C80DF4">
            <w:r>
              <w:t>3-</w:t>
            </w:r>
            <w:r>
              <w:rPr>
                <w:rStyle w:val="Strong"/>
              </w:rPr>
              <w:t>Validation</w:t>
            </w:r>
            <w:r>
              <w:t>:</w:t>
            </w:r>
          </w:p>
          <w:p w14:paraId="48C5619A" w14:textId="77777777" w:rsidR="00B04B35" w:rsidRDefault="00B04B35" w:rsidP="00C80DF4">
            <w:r>
              <w:t>*System validates the entered payment method details to ensure correctness and completeness.</w:t>
            </w:r>
          </w:p>
          <w:p w14:paraId="573E3A25" w14:textId="77777777" w:rsidR="00B04B35" w:rsidRDefault="00B04B35" w:rsidP="00C80DF4">
            <w:r>
              <w:t>*If any errors are found, the system prompts the user to correct them.</w:t>
            </w:r>
          </w:p>
          <w:p w14:paraId="0949782F" w14:textId="77777777" w:rsidR="00B04B35" w:rsidRDefault="00B04B35" w:rsidP="00C80DF4"/>
          <w:p w14:paraId="62945546" w14:textId="77777777" w:rsidR="00B04B35" w:rsidRDefault="00B04B35" w:rsidP="00C80DF4">
            <w:r>
              <w:t>4-</w:t>
            </w:r>
            <w:r>
              <w:rPr>
                <w:rStyle w:val="Strong"/>
              </w:rPr>
              <w:t>Confirmation</w:t>
            </w:r>
            <w:r>
              <w:t>:</w:t>
            </w:r>
          </w:p>
          <w:p w14:paraId="6F985317" w14:textId="77777777" w:rsidR="00B04B35" w:rsidRDefault="00B04B35" w:rsidP="00C80DF4">
            <w:r>
              <w:t>*Once the payment method details are validated, the user confirms the addition of the new payment method.</w:t>
            </w:r>
          </w:p>
          <w:p w14:paraId="41B89271" w14:textId="77777777" w:rsidR="00B04B35" w:rsidRDefault="00B04B35" w:rsidP="00C80DF4"/>
          <w:p w14:paraId="60D6C0E8" w14:textId="77777777" w:rsidR="00B04B35" w:rsidRDefault="00B04B35" w:rsidP="00C80DF4">
            <w:r>
              <w:t>5-</w:t>
            </w:r>
            <w:r>
              <w:rPr>
                <w:rStyle w:val="Strong"/>
              </w:rPr>
              <w:t>Notification</w:t>
            </w:r>
            <w:r>
              <w:t>:</w:t>
            </w:r>
          </w:p>
          <w:p w14:paraId="29B3658A" w14:textId="77777777" w:rsidR="00B04B35" w:rsidRDefault="00B04B35" w:rsidP="00C80DF4">
            <w:r>
              <w:t>*System notifies the user that the new payment method has been successfully added to their account.</w:t>
            </w:r>
          </w:p>
        </w:tc>
      </w:tr>
      <w:tr w:rsidR="00B04B35" w14:paraId="3A9107C9" w14:textId="77777777" w:rsidTr="00C80DF4">
        <w:tc>
          <w:tcPr>
            <w:tcW w:w="8630" w:type="dxa"/>
          </w:tcPr>
          <w:p w14:paraId="79824963" w14:textId="77777777" w:rsidR="00B04B35" w:rsidRDefault="00B04B35" w:rsidP="00C80DF4">
            <w:pPr>
              <w:rPr>
                <w:color w:val="024F75" w:themeColor="accent1"/>
              </w:rPr>
            </w:pPr>
            <w:r w:rsidRPr="003E1722">
              <w:rPr>
                <w:color w:val="024F75" w:themeColor="accent1"/>
              </w:rPr>
              <w:t>Alternative Flow:</w:t>
            </w:r>
          </w:p>
          <w:p w14:paraId="16464E48" w14:textId="77777777" w:rsidR="00B04B35" w:rsidRDefault="00B04B35" w:rsidP="00C80DF4">
            <w:r>
              <w:t>1-</w:t>
            </w:r>
            <w:r>
              <w:rPr>
                <w:rStyle w:val="Strong"/>
              </w:rPr>
              <w:t>Invalid Payment Method Details</w:t>
            </w:r>
            <w:r>
              <w:t>:</w:t>
            </w:r>
          </w:p>
          <w:p w14:paraId="2235E89D" w14:textId="77777777" w:rsidR="00B04B35" w:rsidRDefault="00B04B35" w:rsidP="00C80DF4">
            <w:r>
              <w:t>*If the entered payment method details are invalid or incomplete, the system prompts the user to correct the errors before proceeding.</w:t>
            </w:r>
          </w:p>
          <w:p w14:paraId="09299B51" w14:textId="77777777" w:rsidR="00B04B35" w:rsidRDefault="00B04B35" w:rsidP="00C80DF4">
            <w:r>
              <w:t>*User re-enters the payment method details, and the process continues from step 3 of the basic flow.</w:t>
            </w:r>
          </w:p>
          <w:p w14:paraId="1C382275" w14:textId="77777777" w:rsidR="00B04B35" w:rsidRDefault="00B04B35" w:rsidP="00C80DF4"/>
          <w:p w14:paraId="308EA68A" w14:textId="77777777" w:rsidR="00B04B35" w:rsidRDefault="00B04B35" w:rsidP="00C80DF4">
            <w:r>
              <w:t>2-</w:t>
            </w:r>
            <w:r>
              <w:rPr>
                <w:rStyle w:val="Strong"/>
              </w:rPr>
              <w:t>System Error</w:t>
            </w:r>
            <w:r>
              <w:t>:</w:t>
            </w:r>
          </w:p>
          <w:p w14:paraId="6B97D346" w14:textId="77777777" w:rsidR="00B04B35" w:rsidRDefault="00B04B35" w:rsidP="00C80DF4">
            <w:r>
              <w:t>If there is a technical issue or system error during the process, the system displays an error message and prompts the user to try again later or contact customer support for assistance.</w:t>
            </w:r>
          </w:p>
        </w:tc>
      </w:tr>
      <w:tr w:rsidR="00B04B35" w14:paraId="6034E6BD" w14:textId="77777777" w:rsidTr="00C80DF4">
        <w:tc>
          <w:tcPr>
            <w:tcW w:w="8630" w:type="dxa"/>
          </w:tcPr>
          <w:p w14:paraId="68E47E76" w14:textId="77777777" w:rsidR="00B04B35" w:rsidRDefault="00B04B35" w:rsidP="00C80DF4">
            <w:pPr>
              <w:rPr>
                <w:color w:val="024F75" w:themeColor="accent1"/>
              </w:rPr>
            </w:pPr>
            <w:r w:rsidRPr="003E1722">
              <w:rPr>
                <w:color w:val="024F75" w:themeColor="accent1"/>
              </w:rPr>
              <w:lastRenderedPageBreak/>
              <w:t>Pre-conditions:</w:t>
            </w:r>
          </w:p>
          <w:p w14:paraId="20D469E8" w14:textId="77777777" w:rsidR="00B04B35" w:rsidRDefault="00B04B35" w:rsidP="00C80DF4"/>
          <w:p w14:paraId="0FEFB87C" w14:textId="77777777" w:rsidR="00B04B35" w:rsidRDefault="00B04B35" w:rsidP="00C80DF4">
            <w:r>
              <w:t>*User is logged into their account on the cosmetics e-commerce store platform.</w:t>
            </w:r>
          </w:p>
          <w:p w14:paraId="7A85204B" w14:textId="77777777" w:rsidR="00B04B35" w:rsidRDefault="00B04B35" w:rsidP="00C80DF4">
            <w:r>
              <w:t>*User wants to add a new payment method.</w:t>
            </w:r>
          </w:p>
        </w:tc>
      </w:tr>
      <w:tr w:rsidR="00B04B35" w14:paraId="753DA9E1" w14:textId="77777777" w:rsidTr="00C80DF4">
        <w:tc>
          <w:tcPr>
            <w:tcW w:w="8630" w:type="dxa"/>
          </w:tcPr>
          <w:p w14:paraId="6884C67C" w14:textId="77777777" w:rsidR="00B04B35" w:rsidRDefault="00B04B35" w:rsidP="00C80DF4">
            <w:pPr>
              <w:rPr>
                <w:color w:val="024F75" w:themeColor="accent1"/>
              </w:rPr>
            </w:pPr>
            <w:r w:rsidRPr="003E1722">
              <w:rPr>
                <w:color w:val="024F75" w:themeColor="accent1"/>
              </w:rPr>
              <w:t>Post-conditions</w:t>
            </w:r>
            <w:r>
              <w:rPr>
                <w:color w:val="024F75" w:themeColor="accent1"/>
              </w:rPr>
              <w:t>:</w:t>
            </w:r>
          </w:p>
          <w:p w14:paraId="48BF7D7B" w14:textId="77777777" w:rsidR="00B04B35" w:rsidRDefault="00B04B35" w:rsidP="00C80DF4">
            <w:r>
              <w:t>User's account now includes the newly added payment method, which can be used for future transactions.</w:t>
            </w:r>
          </w:p>
        </w:tc>
      </w:tr>
    </w:tbl>
    <w:p w14:paraId="59AB008B" w14:textId="77777777" w:rsidR="00B04B35" w:rsidRDefault="00B04B35" w:rsidP="00B04B35"/>
    <w:p w14:paraId="1040AC3E" w14:textId="77777777" w:rsidR="00B04B35" w:rsidRDefault="00B04B35" w:rsidP="00B04B35"/>
    <w:tbl>
      <w:tblPr>
        <w:tblStyle w:val="TableGrid"/>
        <w:tblW w:w="0" w:type="auto"/>
        <w:tblLook w:val="04A0" w:firstRow="1" w:lastRow="0" w:firstColumn="1" w:lastColumn="0" w:noHBand="0" w:noVBand="1"/>
      </w:tblPr>
      <w:tblGrid>
        <w:gridCol w:w="8630"/>
      </w:tblGrid>
      <w:tr w:rsidR="00B04B35" w14:paraId="09C95776" w14:textId="77777777" w:rsidTr="00C80DF4">
        <w:tc>
          <w:tcPr>
            <w:tcW w:w="8630" w:type="dxa"/>
          </w:tcPr>
          <w:p w14:paraId="1C1C6E8A" w14:textId="77777777" w:rsidR="00B04B35" w:rsidRDefault="00B04B35" w:rsidP="00C80DF4">
            <w:r>
              <w:rPr>
                <w:color w:val="FF0000"/>
              </w:rPr>
              <w:t>3-</w:t>
            </w:r>
            <w:r w:rsidRPr="004404F1">
              <w:rPr>
                <w:color w:val="FF0000"/>
              </w:rPr>
              <w:t>Use case name:Add to wishlist</w:t>
            </w:r>
          </w:p>
        </w:tc>
      </w:tr>
      <w:tr w:rsidR="00B04B35" w14:paraId="376FAE94" w14:textId="77777777" w:rsidTr="00C80DF4">
        <w:tc>
          <w:tcPr>
            <w:tcW w:w="8630" w:type="dxa"/>
          </w:tcPr>
          <w:p w14:paraId="0C2D0D9B" w14:textId="77777777" w:rsidR="00B04B35" w:rsidRPr="00C05CBE" w:rsidRDefault="00B04B35" w:rsidP="00C80DF4">
            <w:pPr>
              <w:rPr>
                <w:color w:val="024F75" w:themeColor="accent1"/>
              </w:rPr>
            </w:pPr>
            <w:r w:rsidRPr="00C05CBE">
              <w:rPr>
                <w:color w:val="024F75" w:themeColor="accent1"/>
              </w:rPr>
              <w:t>Actor(s):</w:t>
            </w:r>
            <w:r>
              <w:rPr>
                <w:color w:val="024F75" w:themeColor="accent1"/>
              </w:rPr>
              <w:t xml:space="preserve"> </w:t>
            </w:r>
            <w:r w:rsidRPr="004404F1">
              <w:t>User</w:t>
            </w:r>
          </w:p>
        </w:tc>
      </w:tr>
      <w:tr w:rsidR="00B04B35" w14:paraId="158DD62D" w14:textId="77777777" w:rsidTr="00C80DF4">
        <w:tc>
          <w:tcPr>
            <w:tcW w:w="8630" w:type="dxa"/>
          </w:tcPr>
          <w:p w14:paraId="5289313E" w14:textId="77777777" w:rsidR="00B04B35" w:rsidRDefault="00B04B35" w:rsidP="00C80DF4">
            <w:pPr>
              <w:rPr>
                <w:color w:val="024F75" w:themeColor="accent1"/>
              </w:rPr>
            </w:pPr>
            <w:r w:rsidRPr="00C05CBE">
              <w:rPr>
                <w:color w:val="024F75" w:themeColor="accent1"/>
              </w:rPr>
              <w:t>Brief Description:</w:t>
            </w:r>
          </w:p>
          <w:p w14:paraId="7432EA51" w14:textId="77777777" w:rsidR="00B04B35" w:rsidRPr="004404F1" w:rsidRDefault="00B04B35" w:rsidP="00C80DF4">
            <w:pPr>
              <w:rPr>
                <w:color w:val="024F75" w:themeColor="accent1"/>
              </w:rPr>
            </w:pPr>
            <w:r>
              <w:t>*</w:t>
            </w:r>
            <w:r w:rsidRPr="004404F1">
              <w:rPr>
                <w:rFonts w:ascii="Times New Roman" w:eastAsia="Times New Roman" w:hAnsi="Times New Roman" w:cs="Times New Roman"/>
                <w:sz w:val="24"/>
                <w:szCs w:val="24"/>
              </w:rPr>
              <w:t>User navigates to the product page of the item they want to add to their wish list.</w:t>
            </w:r>
          </w:p>
          <w:p w14:paraId="60541A9D" w14:textId="77777777" w:rsidR="00B04B35" w:rsidRDefault="00B04B35" w:rsidP="00C80DF4"/>
        </w:tc>
      </w:tr>
      <w:tr w:rsidR="00B04B35" w14:paraId="121C331E" w14:textId="77777777" w:rsidTr="00C80DF4">
        <w:tc>
          <w:tcPr>
            <w:tcW w:w="8630" w:type="dxa"/>
          </w:tcPr>
          <w:p w14:paraId="7D5E275A" w14:textId="77777777" w:rsidR="00B04B35" w:rsidRDefault="00B04B35" w:rsidP="00C80DF4">
            <w:pPr>
              <w:rPr>
                <w:color w:val="024F75" w:themeColor="accent1"/>
              </w:rPr>
            </w:pPr>
            <w:r w:rsidRPr="00C05CBE">
              <w:rPr>
                <w:color w:val="024F75" w:themeColor="accent1"/>
              </w:rPr>
              <w:t>Basic Flow:</w:t>
            </w:r>
          </w:p>
          <w:p w14:paraId="2018B1F1" w14:textId="77777777" w:rsidR="00B04B35" w:rsidRDefault="00B04B35" w:rsidP="00C80DF4">
            <w:r>
              <w:t>1-</w:t>
            </w:r>
            <w:r>
              <w:rPr>
                <w:rStyle w:val="Strong"/>
              </w:rPr>
              <w:t>Selection of Add to Wish List Option</w:t>
            </w:r>
            <w:r>
              <w:t>:</w:t>
            </w:r>
          </w:p>
          <w:p w14:paraId="6E6F22F8" w14:textId="77777777" w:rsidR="00B04B35" w:rsidRDefault="00B04B35" w:rsidP="00C80DF4">
            <w:r>
              <w:t>*User locates the "Add to Wish List" button or icon on the product page.</w:t>
            </w:r>
          </w:p>
          <w:p w14:paraId="389D7BAE" w14:textId="77777777" w:rsidR="00B04B35" w:rsidRDefault="00B04B35" w:rsidP="00C80DF4">
            <w:r>
              <w:t>*User clicks on the "Add to Wish List" button.</w:t>
            </w:r>
          </w:p>
          <w:p w14:paraId="0C9E9828" w14:textId="77777777" w:rsidR="00B04B35" w:rsidRDefault="00B04B35" w:rsidP="00C80DF4"/>
          <w:p w14:paraId="3B3FF71F" w14:textId="77777777" w:rsidR="00B04B35" w:rsidRDefault="00B04B35" w:rsidP="00C80DF4">
            <w:r>
              <w:t>2-</w:t>
            </w:r>
            <w:r>
              <w:rPr>
                <w:rStyle w:val="Strong"/>
              </w:rPr>
              <w:t>Confirmation</w:t>
            </w:r>
            <w:r>
              <w:t>:</w:t>
            </w:r>
          </w:p>
          <w:p w14:paraId="1FF829C5" w14:textId="77777777" w:rsidR="00B04B35" w:rsidRDefault="00B04B35" w:rsidP="00C80DF4">
            <w:r>
              <w:t>*System adds the selected item to the user's wish list.</w:t>
            </w:r>
          </w:p>
          <w:p w14:paraId="0E672550" w14:textId="77777777" w:rsidR="00B04B35" w:rsidRDefault="00B04B35" w:rsidP="00C80DF4">
            <w:r>
              <w:t>*System displays a confirmation message confirming that the item has been successfully added to the wish list.</w:t>
            </w:r>
          </w:p>
          <w:p w14:paraId="260F3120" w14:textId="77777777" w:rsidR="00B04B35" w:rsidRDefault="00B04B35" w:rsidP="00C80DF4"/>
          <w:p w14:paraId="2FDC61E8" w14:textId="77777777" w:rsidR="00B04B35" w:rsidRDefault="00B04B35" w:rsidP="00C80DF4">
            <w:r>
              <w:t>3-</w:t>
            </w:r>
            <w:r>
              <w:rPr>
                <w:rStyle w:val="Strong"/>
              </w:rPr>
              <w:t>Optional: Viewing Wish List</w:t>
            </w:r>
            <w:r>
              <w:t>:</w:t>
            </w:r>
          </w:p>
          <w:p w14:paraId="34A4CD7C" w14:textId="77777777" w:rsidR="00B04B35" w:rsidRDefault="00B04B35" w:rsidP="00C80DF4">
            <w:r>
              <w:t>*User may choose to view their wish list immediately after adding the item.</w:t>
            </w:r>
          </w:p>
          <w:p w14:paraId="316BDD79" w14:textId="77777777" w:rsidR="00B04B35" w:rsidRDefault="00B04B35" w:rsidP="00C80DF4">
            <w:r>
              <w:t>*User navigates to their account settings or profile where the wish list is located.</w:t>
            </w:r>
          </w:p>
        </w:tc>
      </w:tr>
      <w:tr w:rsidR="00B04B35" w14:paraId="71314374" w14:textId="77777777" w:rsidTr="00C80DF4">
        <w:tc>
          <w:tcPr>
            <w:tcW w:w="8630" w:type="dxa"/>
          </w:tcPr>
          <w:p w14:paraId="5EE1B64D" w14:textId="77777777" w:rsidR="00B04B35" w:rsidRDefault="00B04B35" w:rsidP="00C80DF4">
            <w:pPr>
              <w:rPr>
                <w:color w:val="024F75" w:themeColor="accent1"/>
              </w:rPr>
            </w:pPr>
            <w:r w:rsidRPr="00C05CBE">
              <w:rPr>
                <w:color w:val="024F75" w:themeColor="accent1"/>
              </w:rPr>
              <w:t>Alternative Flow:</w:t>
            </w:r>
          </w:p>
          <w:p w14:paraId="141B8EDA" w14:textId="77777777" w:rsidR="00B04B35" w:rsidRDefault="00B04B35" w:rsidP="00C80DF4">
            <w:r>
              <w:rPr>
                <w:color w:val="024F75" w:themeColor="accent1"/>
              </w:rPr>
              <w:t>1-</w:t>
            </w:r>
            <w:r>
              <w:rPr>
                <w:rStyle w:val="Strong"/>
              </w:rPr>
              <w:t>Item Already in Wish List</w:t>
            </w:r>
            <w:r>
              <w:t>:</w:t>
            </w:r>
          </w:p>
          <w:p w14:paraId="004403BC" w14:textId="77777777" w:rsidR="00B04B35" w:rsidRPr="004404F1" w:rsidRDefault="00B04B35" w:rsidP="00C80DF4">
            <w:pPr>
              <w:rPr>
                <w:rFonts w:ascii="Times New Roman" w:eastAsia="Times New Roman" w:hAnsi="Times New Roman" w:cs="Times New Roman"/>
                <w:sz w:val="24"/>
                <w:szCs w:val="24"/>
              </w:rPr>
            </w:pPr>
            <w:r>
              <w:lastRenderedPageBreak/>
              <w:t>*</w:t>
            </w:r>
            <w:r w:rsidRPr="004404F1">
              <w:rPr>
                <w:rFonts w:ascii="Times New Roman" w:eastAsia="Times New Roman" w:hAnsi="Times New Roman" w:cs="Times New Roman"/>
                <w:sz w:val="24"/>
                <w:szCs w:val="24"/>
              </w:rPr>
              <w:t>If the user attempts to add an item to the wish list that is already present, the system displays a message indicating that the item is already in the wish list.</w:t>
            </w:r>
          </w:p>
          <w:p w14:paraId="4C500229" w14:textId="77777777" w:rsidR="00B04B35" w:rsidRDefault="00B04B35" w:rsidP="00C80DF4"/>
          <w:p w14:paraId="346FC7F2" w14:textId="77777777" w:rsidR="00B04B35" w:rsidRDefault="00B04B35" w:rsidP="00C80DF4">
            <w:r>
              <w:t>2-</w:t>
            </w:r>
            <w:r>
              <w:rPr>
                <w:rStyle w:val="Strong"/>
              </w:rPr>
              <w:t>System Error</w:t>
            </w:r>
            <w:r>
              <w:t>:</w:t>
            </w:r>
          </w:p>
          <w:p w14:paraId="3F566A1A" w14:textId="77777777" w:rsidR="00B04B35" w:rsidRDefault="00B04B35" w:rsidP="00C80DF4">
            <w:r>
              <w:t>If there is a technical issue or system error during the process, the system displays an error message and prompts the user to try again later or contact customer support for assistance.</w:t>
            </w:r>
          </w:p>
        </w:tc>
      </w:tr>
      <w:tr w:rsidR="00B04B35" w14:paraId="2EEDC9E3" w14:textId="77777777" w:rsidTr="00C80DF4">
        <w:tc>
          <w:tcPr>
            <w:tcW w:w="8630" w:type="dxa"/>
          </w:tcPr>
          <w:p w14:paraId="09F5BB72" w14:textId="77777777" w:rsidR="00B04B35" w:rsidRDefault="00B04B35" w:rsidP="00C80DF4">
            <w:pPr>
              <w:rPr>
                <w:color w:val="024F75" w:themeColor="accent1"/>
              </w:rPr>
            </w:pPr>
            <w:r w:rsidRPr="00C05CBE">
              <w:rPr>
                <w:color w:val="024F75" w:themeColor="accent1"/>
              </w:rPr>
              <w:lastRenderedPageBreak/>
              <w:t>Pre-conditions:</w:t>
            </w:r>
          </w:p>
          <w:p w14:paraId="3324B318" w14:textId="77777777" w:rsidR="00B04B35" w:rsidRDefault="00B04B35" w:rsidP="00C80DF4">
            <w:r>
              <w:rPr>
                <w:color w:val="024F75" w:themeColor="accent1"/>
              </w:rPr>
              <w:t>*</w:t>
            </w:r>
            <w:r>
              <w:t>User is logged into their account on the online retail store platform.</w:t>
            </w:r>
          </w:p>
          <w:p w14:paraId="21F77FC7" w14:textId="77777777" w:rsidR="00B04B35" w:rsidRPr="00C05CBE" w:rsidRDefault="00B04B35" w:rsidP="00C80DF4">
            <w:pPr>
              <w:rPr>
                <w:color w:val="024F75" w:themeColor="accent1"/>
              </w:rPr>
            </w:pPr>
            <w:r>
              <w:rPr>
                <w:color w:val="024F75" w:themeColor="accent1"/>
              </w:rPr>
              <w:t>*</w:t>
            </w:r>
            <w:r>
              <w:t>User is browsing a product they are interested in adding to their wish list.</w:t>
            </w:r>
          </w:p>
        </w:tc>
      </w:tr>
      <w:tr w:rsidR="00B04B35" w14:paraId="74CCE925" w14:textId="77777777" w:rsidTr="00C80DF4">
        <w:tc>
          <w:tcPr>
            <w:tcW w:w="8630" w:type="dxa"/>
          </w:tcPr>
          <w:p w14:paraId="7366E613" w14:textId="77777777" w:rsidR="00B04B35" w:rsidRDefault="00B04B35" w:rsidP="00C80DF4">
            <w:pPr>
              <w:rPr>
                <w:color w:val="024F75" w:themeColor="accent1"/>
              </w:rPr>
            </w:pPr>
            <w:r w:rsidRPr="00C05CBE">
              <w:rPr>
                <w:color w:val="024F75" w:themeColor="accent1"/>
              </w:rPr>
              <w:t>Post-conditions</w:t>
            </w:r>
            <w:r>
              <w:rPr>
                <w:color w:val="024F75" w:themeColor="accent1"/>
              </w:rPr>
              <w:t>:</w:t>
            </w:r>
          </w:p>
          <w:p w14:paraId="4D955439" w14:textId="77777777" w:rsidR="00B04B35" w:rsidRPr="00C05CBE" w:rsidRDefault="00B04B35" w:rsidP="00C80DF4">
            <w:pPr>
              <w:rPr>
                <w:color w:val="024F75" w:themeColor="accent1"/>
              </w:rPr>
            </w:pPr>
            <w:r>
              <w:t>The selected item is added to the user's wish list for future reference.</w:t>
            </w:r>
          </w:p>
        </w:tc>
      </w:tr>
    </w:tbl>
    <w:p w14:paraId="7419137E" w14:textId="77777777" w:rsidR="00B04B35" w:rsidRDefault="00B04B35" w:rsidP="00B04B35"/>
    <w:p w14:paraId="010DCE13" w14:textId="77777777" w:rsidR="00B04B35" w:rsidRDefault="00B04B35" w:rsidP="00B04B35"/>
    <w:tbl>
      <w:tblPr>
        <w:tblStyle w:val="TableGrid"/>
        <w:tblW w:w="0" w:type="auto"/>
        <w:tblLook w:val="04A0" w:firstRow="1" w:lastRow="0" w:firstColumn="1" w:lastColumn="0" w:noHBand="0" w:noVBand="1"/>
      </w:tblPr>
      <w:tblGrid>
        <w:gridCol w:w="8630"/>
      </w:tblGrid>
      <w:tr w:rsidR="00B04B35" w14:paraId="7644EB99" w14:textId="77777777" w:rsidTr="00C80DF4">
        <w:tc>
          <w:tcPr>
            <w:tcW w:w="8630" w:type="dxa"/>
          </w:tcPr>
          <w:p w14:paraId="09A767C7" w14:textId="77777777" w:rsidR="00B04B35" w:rsidRPr="0010605D" w:rsidRDefault="00B04B35" w:rsidP="00C80DF4">
            <w:pPr>
              <w:rPr>
                <w:color w:val="FF0000"/>
              </w:rPr>
            </w:pPr>
            <w:r>
              <w:rPr>
                <w:color w:val="FF0000"/>
              </w:rPr>
              <w:t>4-</w:t>
            </w:r>
            <w:r w:rsidRPr="0010605D">
              <w:rPr>
                <w:color w:val="FF0000"/>
              </w:rPr>
              <w:t>Use case name:login to the system</w:t>
            </w:r>
          </w:p>
        </w:tc>
      </w:tr>
      <w:tr w:rsidR="00B04B35" w14:paraId="5C70BA5A" w14:textId="77777777" w:rsidTr="00C80DF4">
        <w:tc>
          <w:tcPr>
            <w:tcW w:w="8630" w:type="dxa"/>
          </w:tcPr>
          <w:p w14:paraId="4D0F3BAA" w14:textId="77777777" w:rsidR="00B04B35" w:rsidRDefault="00B04B35" w:rsidP="00C80DF4">
            <w:r w:rsidRPr="0010605D">
              <w:rPr>
                <w:color w:val="024F75" w:themeColor="accent1"/>
              </w:rPr>
              <w:t>Actor(s):</w:t>
            </w:r>
            <w:r>
              <w:t>Manager-Employee</w:t>
            </w:r>
          </w:p>
        </w:tc>
      </w:tr>
      <w:tr w:rsidR="00B04B35" w14:paraId="61B91A5B" w14:textId="77777777" w:rsidTr="00C80DF4">
        <w:tc>
          <w:tcPr>
            <w:tcW w:w="8630" w:type="dxa"/>
          </w:tcPr>
          <w:p w14:paraId="6BAA077A" w14:textId="77777777" w:rsidR="00B04B35" w:rsidRPr="0010605D" w:rsidRDefault="00B04B35" w:rsidP="00C80DF4">
            <w:pPr>
              <w:rPr>
                <w:color w:val="024F75" w:themeColor="accent1"/>
              </w:rPr>
            </w:pPr>
            <w:r w:rsidRPr="0010605D">
              <w:rPr>
                <w:color w:val="024F75" w:themeColor="accent1"/>
              </w:rPr>
              <w:t>Brief Description:</w:t>
            </w:r>
          </w:p>
          <w:p w14:paraId="74EDCC07" w14:textId="77777777" w:rsidR="00B04B35" w:rsidRDefault="00B04B35" w:rsidP="00C80DF4">
            <w:r>
              <w:t>User navigates to the login page of the system of the e-commerce store.</w:t>
            </w:r>
          </w:p>
        </w:tc>
      </w:tr>
      <w:tr w:rsidR="00B04B35" w14:paraId="14BFE381" w14:textId="77777777" w:rsidTr="00C80DF4">
        <w:tc>
          <w:tcPr>
            <w:tcW w:w="8630" w:type="dxa"/>
          </w:tcPr>
          <w:p w14:paraId="153511F8" w14:textId="77777777" w:rsidR="00B04B35" w:rsidRPr="0010605D" w:rsidRDefault="00B04B35" w:rsidP="00C80DF4">
            <w:pPr>
              <w:rPr>
                <w:color w:val="024F75" w:themeColor="accent1"/>
              </w:rPr>
            </w:pPr>
            <w:r w:rsidRPr="0010605D">
              <w:rPr>
                <w:color w:val="024F75" w:themeColor="accent1"/>
              </w:rPr>
              <w:t>Basic Flow:</w:t>
            </w:r>
          </w:p>
          <w:p w14:paraId="2FFF02B4" w14:textId="77777777" w:rsidR="00B04B35" w:rsidRDefault="00B04B35" w:rsidP="00C80DF4">
            <w:r>
              <w:t>1-</w:t>
            </w:r>
            <w:r>
              <w:rPr>
                <w:rStyle w:val="Strong"/>
              </w:rPr>
              <w:t>Input Credentials</w:t>
            </w:r>
            <w:r>
              <w:t>:</w:t>
            </w:r>
          </w:p>
          <w:p w14:paraId="6517824A" w14:textId="77777777" w:rsidR="00B04B35" w:rsidRDefault="00B04B35" w:rsidP="00C80DF4">
            <w:r>
              <w:t>*User enters their registered email address or username in the provided field.</w:t>
            </w:r>
          </w:p>
          <w:p w14:paraId="51EE34FC" w14:textId="77777777" w:rsidR="00B04B35" w:rsidRDefault="00B04B35" w:rsidP="00C80DF4">
            <w:r>
              <w:t>*User inputs their password in the designated field.</w:t>
            </w:r>
          </w:p>
          <w:p w14:paraId="3A739B29" w14:textId="77777777" w:rsidR="00B04B35" w:rsidRDefault="00B04B35" w:rsidP="00C80DF4"/>
          <w:p w14:paraId="00145827" w14:textId="77777777" w:rsidR="00B04B35" w:rsidRDefault="00B04B35" w:rsidP="00C80DF4">
            <w:r>
              <w:t>2-</w:t>
            </w:r>
            <w:r>
              <w:rPr>
                <w:rStyle w:val="Strong"/>
              </w:rPr>
              <w:t>Authentication</w:t>
            </w:r>
            <w:r>
              <w:t>:</w:t>
            </w:r>
          </w:p>
          <w:p w14:paraId="278684FF" w14:textId="77777777" w:rsidR="00B04B35" w:rsidRDefault="00B04B35" w:rsidP="00C80DF4">
            <w:r>
              <w:t>*System validates the entered credentials against the stored manager or employee data.</w:t>
            </w:r>
          </w:p>
          <w:p w14:paraId="6EA8E049" w14:textId="77777777" w:rsidR="00B04B35" w:rsidRDefault="00B04B35" w:rsidP="00C80DF4">
            <w:r>
              <w:t>*If the entered credentials match, the system proceeds to authenticate the user.</w:t>
            </w:r>
          </w:p>
          <w:p w14:paraId="5FB13A18" w14:textId="77777777" w:rsidR="00B04B35" w:rsidRDefault="00B04B35" w:rsidP="00C80DF4"/>
          <w:p w14:paraId="2D0E8203" w14:textId="77777777" w:rsidR="00B04B35" w:rsidRDefault="00B04B35" w:rsidP="00C80DF4">
            <w:r>
              <w:t>3-</w:t>
            </w:r>
            <w:r>
              <w:rPr>
                <w:rStyle w:val="Strong"/>
              </w:rPr>
              <w:t>Successful Authentication</w:t>
            </w:r>
            <w:r>
              <w:t>:</w:t>
            </w:r>
          </w:p>
          <w:p w14:paraId="209E7805" w14:textId="77777777" w:rsidR="00B04B35" w:rsidRDefault="00B04B35" w:rsidP="00C80DF4">
            <w:r>
              <w:t>*System confirms the user's identity and grants access to the manager or employee account.</w:t>
            </w:r>
          </w:p>
          <w:p w14:paraId="7A6F23DE" w14:textId="77777777" w:rsidR="00B04B35" w:rsidRDefault="00B04B35" w:rsidP="00C80DF4">
            <w:r>
              <w:t>*Manager or employee is redirected to their system account dashboard.</w:t>
            </w:r>
          </w:p>
        </w:tc>
      </w:tr>
      <w:tr w:rsidR="00B04B35" w14:paraId="2F53096D" w14:textId="77777777" w:rsidTr="00C80DF4">
        <w:tc>
          <w:tcPr>
            <w:tcW w:w="8630" w:type="dxa"/>
          </w:tcPr>
          <w:p w14:paraId="2087760D" w14:textId="77777777" w:rsidR="00B04B35" w:rsidRPr="0010605D" w:rsidRDefault="00B04B35" w:rsidP="00C80DF4">
            <w:pPr>
              <w:rPr>
                <w:color w:val="024F75" w:themeColor="accent1"/>
              </w:rPr>
            </w:pPr>
            <w:r w:rsidRPr="0010605D">
              <w:rPr>
                <w:color w:val="024F75" w:themeColor="accent1"/>
              </w:rPr>
              <w:t>Alternative Flow:</w:t>
            </w:r>
          </w:p>
          <w:p w14:paraId="07C88E51" w14:textId="77777777" w:rsidR="00B04B35" w:rsidRDefault="00B04B35" w:rsidP="00C80DF4">
            <w:r>
              <w:t>1-</w:t>
            </w:r>
            <w:r>
              <w:rPr>
                <w:rStyle w:val="Strong"/>
              </w:rPr>
              <w:t>Invalid Credentials</w:t>
            </w:r>
            <w:r>
              <w:t>:</w:t>
            </w:r>
          </w:p>
          <w:p w14:paraId="340878BE" w14:textId="77777777" w:rsidR="00B04B35" w:rsidRDefault="00B04B35" w:rsidP="00C80DF4">
            <w:r>
              <w:lastRenderedPageBreak/>
              <w:t>*If the entered credentials do not match any registered user data, the system displays an error message indicating invalid login credentials.</w:t>
            </w:r>
          </w:p>
          <w:p w14:paraId="440CD728" w14:textId="77777777" w:rsidR="00B04B35" w:rsidRDefault="00B04B35" w:rsidP="00C80DF4">
            <w:r>
              <w:t>*User is prompted to re-enter their credentials or reset their password.</w:t>
            </w:r>
          </w:p>
          <w:p w14:paraId="3BA6F3F8" w14:textId="77777777" w:rsidR="00B04B35" w:rsidRDefault="00B04B35" w:rsidP="00C80DF4"/>
          <w:p w14:paraId="0EEA5427" w14:textId="77777777" w:rsidR="00B04B35" w:rsidRDefault="00B04B35" w:rsidP="00C80DF4">
            <w:r>
              <w:t>2-</w:t>
            </w:r>
            <w:r>
              <w:rPr>
                <w:rStyle w:val="Strong"/>
              </w:rPr>
              <w:t>Account Lockout</w:t>
            </w:r>
            <w:r>
              <w:t>:</w:t>
            </w:r>
          </w:p>
          <w:p w14:paraId="4EAB1497" w14:textId="77777777" w:rsidR="00B04B35" w:rsidRDefault="00B04B35" w:rsidP="00C80DF4">
            <w:r>
              <w:t>*After a certain number of failed login attempts, the system may temporarily lock the user's account for security purposes.</w:t>
            </w:r>
          </w:p>
          <w:p w14:paraId="1441B615" w14:textId="77777777" w:rsidR="00B04B35" w:rsidRDefault="00B04B35" w:rsidP="00C80DF4">
            <w:r>
              <w:t>*User is notified about the account lockout and instructed on how to regain access, such as through a password reset process or contacting customer support.</w:t>
            </w:r>
          </w:p>
          <w:p w14:paraId="37F2F336" w14:textId="77777777" w:rsidR="00B04B35" w:rsidRDefault="00B04B35" w:rsidP="00C80DF4"/>
          <w:p w14:paraId="7E691F34" w14:textId="77777777" w:rsidR="00B04B35" w:rsidRDefault="00B04B35" w:rsidP="00C80DF4">
            <w:r>
              <w:t>3-</w:t>
            </w:r>
            <w:r>
              <w:rPr>
                <w:rStyle w:val="Strong"/>
              </w:rPr>
              <w:t>Forgot Password</w:t>
            </w:r>
            <w:r>
              <w:t>:</w:t>
            </w:r>
          </w:p>
          <w:p w14:paraId="21DEFDC3" w14:textId="77777777" w:rsidR="00B04B35" w:rsidRDefault="00B04B35" w:rsidP="00C80DF4">
            <w:r>
              <w:t>*If the user forgets their password, they can select the "Forgot Password" option.</w:t>
            </w:r>
          </w:p>
          <w:p w14:paraId="02B9DCAA" w14:textId="77777777" w:rsidR="00B04B35" w:rsidRDefault="00B04B35" w:rsidP="00C80DF4">
            <w:r>
              <w:t>*The system provides a password reset link or sends a temporary password to the user's registered email address for account recovery.</w:t>
            </w:r>
          </w:p>
        </w:tc>
      </w:tr>
      <w:tr w:rsidR="00B04B35" w14:paraId="5FB28642" w14:textId="77777777" w:rsidTr="00C80DF4">
        <w:tc>
          <w:tcPr>
            <w:tcW w:w="8630" w:type="dxa"/>
          </w:tcPr>
          <w:p w14:paraId="1F9D5FC3" w14:textId="77777777" w:rsidR="00B04B35" w:rsidRPr="0010605D" w:rsidRDefault="00B04B35" w:rsidP="00C80DF4">
            <w:pPr>
              <w:rPr>
                <w:color w:val="024F75" w:themeColor="accent1"/>
              </w:rPr>
            </w:pPr>
            <w:r w:rsidRPr="0010605D">
              <w:rPr>
                <w:color w:val="024F75" w:themeColor="accent1"/>
              </w:rPr>
              <w:lastRenderedPageBreak/>
              <w:t>Pre-conditions:</w:t>
            </w:r>
          </w:p>
          <w:p w14:paraId="736F790E" w14:textId="77777777" w:rsidR="00B04B35" w:rsidRDefault="00B04B35" w:rsidP="00C80DF4">
            <w:r>
              <w:t>*manager or employee has access to the login system of the e-commerce store.</w:t>
            </w:r>
          </w:p>
          <w:p w14:paraId="1683F74A" w14:textId="77777777" w:rsidR="00B04B35" w:rsidRDefault="00B04B35" w:rsidP="00C80DF4">
            <w:r>
              <w:t>*manager or employee has registered an account on the e-commerce store platform.</w:t>
            </w:r>
          </w:p>
        </w:tc>
      </w:tr>
      <w:tr w:rsidR="00B04B35" w14:paraId="5DC54B3C" w14:textId="77777777" w:rsidTr="00C80DF4">
        <w:tc>
          <w:tcPr>
            <w:tcW w:w="8630" w:type="dxa"/>
          </w:tcPr>
          <w:p w14:paraId="5ED56A8A" w14:textId="77777777" w:rsidR="00B04B35" w:rsidRPr="0010605D" w:rsidRDefault="00B04B35" w:rsidP="00C80DF4">
            <w:pPr>
              <w:rPr>
                <w:color w:val="024F75" w:themeColor="accent1"/>
              </w:rPr>
            </w:pPr>
            <w:r w:rsidRPr="0010605D">
              <w:rPr>
                <w:color w:val="024F75" w:themeColor="accent1"/>
              </w:rPr>
              <w:t>Post-conditions:</w:t>
            </w:r>
          </w:p>
          <w:p w14:paraId="3C6524CC" w14:textId="77777777" w:rsidR="00B04B35" w:rsidRDefault="00B04B35" w:rsidP="00C80DF4">
            <w:r>
              <w:t>*manager or employee is successfully logged into their account on the e-commerce store system.</w:t>
            </w:r>
          </w:p>
          <w:p w14:paraId="0F4178D5" w14:textId="77777777" w:rsidR="00B04B35" w:rsidRDefault="00B04B35" w:rsidP="00C80DF4">
            <w:r>
              <w:t>*manager has access to their account features, such as browsing products, managing orders, add employee, and updating account settings.</w:t>
            </w:r>
          </w:p>
        </w:tc>
      </w:tr>
    </w:tbl>
    <w:p w14:paraId="74E41E0D" w14:textId="77777777" w:rsidR="00B04B35" w:rsidRDefault="00B04B35" w:rsidP="00B04B35"/>
    <w:p w14:paraId="6E61D015" w14:textId="77777777" w:rsidR="00B04B35" w:rsidRDefault="00B04B35" w:rsidP="00B04B35"/>
    <w:p w14:paraId="39789D1B" w14:textId="77777777" w:rsidR="00B04B35" w:rsidRPr="00D81784" w:rsidRDefault="00B04B35" w:rsidP="00B04B35">
      <w:pPr>
        <w:rPr>
          <w:color w:val="FF0000"/>
        </w:rPr>
      </w:pPr>
    </w:p>
    <w:tbl>
      <w:tblPr>
        <w:tblStyle w:val="TableGrid"/>
        <w:tblW w:w="0" w:type="auto"/>
        <w:tblLook w:val="04A0" w:firstRow="1" w:lastRow="0" w:firstColumn="1" w:lastColumn="0" w:noHBand="0" w:noVBand="1"/>
      </w:tblPr>
      <w:tblGrid>
        <w:gridCol w:w="8630"/>
      </w:tblGrid>
      <w:tr w:rsidR="00B04B35" w:rsidRPr="00D81784" w14:paraId="4002F210" w14:textId="77777777" w:rsidTr="00C80DF4">
        <w:tc>
          <w:tcPr>
            <w:tcW w:w="8630" w:type="dxa"/>
          </w:tcPr>
          <w:p w14:paraId="632FE8CD" w14:textId="77777777" w:rsidR="00B04B35" w:rsidRPr="00D81784" w:rsidRDefault="00B04B35" w:rsidP="00C80DF4">
            <w:pPr>
              <w:rPr>
                <w:color w:val="FF0000"/>
              </w:rPr>
            </w:pPr>
            <w:r>
              <w:rPr>
                <w:color w:val="FF0000"/>
              </w:rPr>
              <w:t>5-</w:t>
            </w:r>
            <w:r w:rsidRPr="00D81784">
              <w:rPr>
                <w:color w:val="FF0000"/>
              </w:rPr>
              <w:t>Use case name: Dashboard Overview and Analysis</w:t>
            </w:r>
          </w:p>
        </w:tc>
      </w:tr>
      <w:tr w:rsidR="00B04B35" w14:paraId="32202507" w14:textId="77777777" w:rsidTr="00C80DF4">
        <w:tc>
          <w:tcPr>
            <w:tcW w:w="8630" w:type="dxa"/>
          </w:tcPr>
          <w:p w14:paraId="4C0D37BD" w14:textId="77777777" w:rsidR="00B04B35" w:rsidRDefault="00B04B35" w:rsidP="00C80DF4">
            <w:r w:rsidRPr="00D81784">
              <w:rPr>
                <w:color w:val="024F75" w:themeColor="accent1"/>
              </w:rPr>
              <w:t>Actor(s):</w:t>
            </w:r>
            <w:r>
              <w:t xml:space="preserve"> manager</w:t>
            </w:r>
          </w:p>
        </w:tc>
      </w:tr>
      <w:tr w:rsidR="00B04B35" w14:paraId="1153AA69" w14:textId="77777777" w:rsidTr="00C80DF4">
        <w:tc>
          <w:tcPr>
            <w:tcW w:w="8630" w:type="dxa"/>
          </w:tcPr>
          <w:p w14:paraId="16394F71" w14:textId="77777777" w:rsidR="00B04B35" w:rsidRDefault="00B04B35" w:rsidP="00C80DF4">
            <w:r>
              <w:t>Brief Description:</w:t>
            </w:r>
          </w:p>
          <w:p w14:paraId="2FA969FC" w14:textId="77777777" w:rsidR="00B04B35" w:rsidRDefault="00B04B35" w:rsidP="00C80DF4">
            <w:r>
              <w:t>Administrator navigates to the dashboard section after logging into the system.</w:t>
            </w:r>
          </w:p>
        </w:tc>
      </w:tr>
      <w:tr w:rsidR="00B04B35" w14:paraId="4C0F3EAA" w14:textId="77777777" w:rsidTr="00C80DF4">
        <w:tc>
          <w:tcPr>
            <w:tcW w:w="8630" w:type="dxa"/>
          </w:tcPr>
          <w:p w14:paraId="51BD4B05" w14:textId="77777777" w:rsidR="00B04B35" w:rsidRPr="00D81784" w:rsidRDefault="00B04B35" w:rsidP="00C80DF4">
            <w:pPr>
              <w:rPr>
                <w:color w:val="024F75" w:themeColor="accent1"/>
              </w:rPr>
            </w:pPr>
            <w:r w:rsidRPr="00D81784">
              <w:rPr>
                <w:color w:val="024F75" w:themeColor="accent1"/>
              </w:rPr>
              <w:t>Basic Flow:</w:t>
            </w:r>
          </w:p>
          <w:p w14:paraId="65F3E697" w14:textId="77777777" w:rsidR="00B04B35" w:rsidRDefault="00B04B35" w:rsidP="00C80DF4">
            <w:r>
              <w:t>1-</w:t>
            </w:r>
            <w:r>
              <w:rPr>
                <w:rStyle w:val="Strong"/>
              </w:rPr>
              <w:t>Inventory Analysis</w:t>
            </w:r>
            <w:r>
              <w:t>:</w:t>
            </w:r>
          </w:p>
          <w:p w14:paraId="58E21EA6" w14:textId="77777777" w:rsidR="00B04B35" w:rsidRDefault="00B04B35" w:rsidP="00C80DF4">
            <w:r>
              <w:lastRenderedPageBreak/>
              <w:t>*System retrieves real-time data regarding inventory status, including available stock, low stock alerts, and popular items.</w:t>
            </w:r>
          </w:p>
          <w:p w14:paraId="75BEA071" w14:textId="77777777" w:rsidR="00B04B35" w:rsidRDefault="00B04B35" w:rsidP="00C80DF4">
            <w:r>
              <w:t>*Administrator views graphical representations and tabular data showing inventory trends, such as top-selling products, slow-moving items, and inventory turnover rate.</w:t>
            </w:r>
          </w:p>
          <w:p w14:paraId="2D1DFC99" w14:textId="77777777" w:rsidR="00B04B35" w:rsidRDefault="00B04B35" w:rsidP="00C80DF4">
            <w:r>
              <w:t>*Administrator can filter and drill down into specific categories or product types for detailed analysis.</w:t>
            </w:r>
          </w:p>
          <w:p w14:paraId="727042A2" w14:textId="77777777" w:rsidR="00B04B35" w:rsidRDefault="00B04B35" w:rsidP="00C80DF4"/>
          <w:p w14:paraId="57B944E0" w14:textId="77777777" w:rsidR="00B04B35" w:rsidRDefault="00B04B35" w:rsidP="00C80DF4">
            <w:r>
              <w:t>2-</w:t>
            </w:r>
            <w:r>
              <w:rPr>
                <w:rStyle w:val="Strong"/>
              </w:rPr>
              <w:t>Selling Analysis</w:t>
            </w:r>
            <w:r>
              <w:t>:</w:t>
            </w:r>
          </w:p>
          <w:p w14:paraId="7994214F" w14:textId="77777777" w:rsidR="00B04B35" w:rsidRDefault="00B04B35" w:rsidP="00C80DF4">
            <w:r>
              <w:t>*System compiles data on sales performance, revenue, and profitability over a specified period.</w:t>
            </w:r>
          </w:p>
          <w:p w14:paraId="42CECF08" w14:textId="77777777" w:rsidR="00B04B35" w:rsidRDefault="00B04B35" w:rsidP="00C80DF4">
            <w:r>
              <w:t>*Administrator examines graphs and charts displaying sales trends, revenue breakdown by product or category, and comparison with previous periods.</w:t>
            </w:r>
          </w:p>
          <w:p w14:paraId="12E93F26" w14:textId="77777777" w:rsidR="00B04B35" w:rsidRDefault="00B04B35" w:rsidP="00C80DF4">
            <w:r>
              <w:t>*Administrator can identify best-selling products, analyze sales channels' effectiveness, and spot opportunities for growth.</w:t>
            </w:r>
          </w:p>
          <w:p w14:paraId="19285519" w14:textId="77777777" w:rsidR="00B04B35" w:rsidRDefault="00B04B35" w:rsidP="00C80DF4"/>
          <w:p w14:paraId="3B554DB7" w14:textId="77777777" w:rsidR="00B04B35" w:rsidRDefault="00B04B35" w:rsidP="00C80DF4">
            <w:r>
              <w:t>3-</w:t>
            </w:r>
            <w:r>
              <w:rPr>
                <w:rStyle w:val="Strong"/>
              </w:rPr>
              <w:t>Employees Performance</w:t>
            </w:r>
            <w:r>
              <w:t>:</w:t>
            </w:r>
          </w:p>
          <w:p w14:paraId="529330B5" w14:textId="77777777" w:rsidR="00B04B35" w:rsidRDefault="00B04B35" w:rsidP="00C80DF4">
            <w:r>
              <w:t>*System aggregates performance metrics for employees, such as sales targets achieved, customer satisfaction ratings, and productivity.</w:t>
            </w:r>
          </w:p>
          <w:p w14:paraId="73C077AD" w14:textId="77777777" w:rsidR="00B04B35" w:rsidRDefault="00B04B35" w:rsidP="00C80DF4">
            <w:r>
              <w:t>*Administrator reviews individual employee performance dashboards, which may include key performance indicators (KPIs) like sales volume, average order value, and customer retention rate.</w:t>
            </w:r>
          </w:p>
          <w:p w14:paraId="39BC2594" w14:textId="77777777" w:rsidR="00B04B35" w:rsidRDefault="00B04B35" w:rsidP="00C80DF4">
            <w:r>
              <w:t>*Administrator identifies high-performing employees for recognition and incentive programs.</w:t>
            </w:r>
          </w:p>
          <w:p w14:paraId="01FA70D1" w14:textId="77777777" w:rsidR="00B04B35" w:rsidRDefault="00B04B35" w:rsidP="00C80DF4"/>
          <w:p w14:paraId="7FC6B16D" w14:textId="77777777" w:rsidR="00B04B35" w:rsidRDefault="00B04B35" w:rsidP="00C80DF4">
            <w:r>
              <w:t>4-</w:t>
            </w:r>
            <w:r>
              <w:rPr>
                <w:rStyle w:val="Strong"/>
              </w:rPr>
              <w:t>Employees Task Analysis</w:t>
            </w:r>
            <w:r>
              <w:t>:</w:t>
            </w:r>
          </w:p>
          <w:p w14:paraId="0491A8F3" w14:textId="77777777" w:rsidR="00B04B35" w:rsidRDefault="00B04B35" w:rsidP="00C80DF4">
            <w:r>
              <w:t>*System provides an overview of tasks assigned to employees, categorizing them as completed or pending.</w:t>
            </w:r>
          </w:p>
          <w:p w14:paraId="630B308A" w14:textId="77777777" w:rsidR="00B04B35" w:rsidRDefault="00B04B35" w:rsidP="00C80DF4">
            <w:r>
              <w:t>*Administrator assesses the status of tasks, including deadlines, priority levels, and dependencies.</w:t>
            </w:r>
          </w:p>
          <w:p w14:paraId="3F521C2A" w14:textId="77777777" w:rsidR="00B04B35" w:rsidRDefault="00B04B35" w:rsidP="00C80DF4">
            <w:r>
              <w:t>*administrator identifies bottlenecks or areas requiring additional support and allocates resources accordingly.</w:t>
            </w:r>
          </w:p>
        </w:tc>
      </w:tr>
      <w:tr w:rsidR="00B04B35" w14:paraId="607A18B6" w14:textId="77777777" w:rsidTr="00C80DF4">
        <w:tc>
          <w:tcPr>
            <w:tcW w:w="8630" w:type="dxa"/>
          </w:tcPr>
          <w:p w14:paraId="7FE3DD91" w14:textId="77777777" w:rsidR="00B04B35" w:rsidRPr="00D81784" w:rsidRDefault="00B04B35" w:rsidP="00C80DF4">
            <w:pPr>
              <w:rPr>
                <w:color w:val="024F75" w:themeColor="accent1"/>
              </w:rPr>
            </w:pPr>
            <w:r w:rsidRPr="00D81784">
              <w:rPr>
                <w:color w:val="024F75" w:themeColor="accent1"/>
              </w:rPr>
              <w:lastRenderedPageBreak/>
              <w:t>Alternative Flow:</w:t>
            </w:r>
          </w:p>
          <w:p w14:paraId="63B7ED66" w14:textId="77777777" w:rsidR="00B04B35" w:rsidRDefault="00B04B35" w:rsidP="00C80DF4">
            <w:r>
              <w:t>1-</w:t>
            </w:r>
            <w:r>
              <w:rPr>
                <w:rStyle w:val="Strong"/>
              </w:rPr>
              <w:t>Real-time Data Update</w:t>
            </w:r>
            <w:r>
              <w:t>:</w:t>
            </w:r>
          </w:p>
          <w:p w14:paraId="221B4749" w14:textId="77777777" w:rsidR="00B04B35" w:rsidRDefault="00B04B35" w:rsidP="00C80DF4">
            <w:r>
              <w:t>*If there's a delay in retrieving real-time data, the system displays a notification indicating that the information displayed may not be current.</w:t>
            </w:r>
          </w:p>
          <w:p w14:paraId="0B8A7E36" w14:textId="77777777" w:rsidR="00B04B35" w:rsidRDefault="00B04B35" w:rsidP="00C80DF4">
            <w:r>
              <w:lastRenderedPageBreak/>
              <w:t>*Administrator can manually refresh the dashboard or wait for the system to update automatically.</w:t>
            </w:r>
          </w:p>
          <w:p w14:paraId="5B18840E" w14:textId="77777777" w:rsidR="00B04B35" w:rsidRDefault="00B04B35" w:rsidP="00C80DF4"/>
          <w:p w14:paraId="568EEDE4" w14:textId="77777777" w:rsidR="00B04B35" w:rsidRDefault="00B04B35" w:rsidP="00C80DF4"/>
          <w:p w14:paraId="444937BE" w14:textId="77777777" w:rsidR="00B04B35" w:rsidRDefault="00B04B35" w:rsidP="00C80DF4">
            <w:r>
              <w:t>2-</w:t>
            </w:r>
            <w:r>
              <w:rPr>
                <w:rStyle w:val="Strong"/>
              </w:rPr>
              <w:t>Data Retrieval Error</w:t>
            </w:r>
            <w:r>
              <w:t>:</w:t>
            </w:r>
          </w:p>
          <w:p w14:paraId="47EC4DCA" w14:textId="77777777" w:rsidR="00B04B35" w:rsidRDefault="00B04B35" w:rsidP="00C80DF4">
            <w:r>
              <w:t>*If there's a technical issue or connectivity problem preventing the system from retrieving data, the system displays an error message.</w:t>
            </w:r>
          </w:p>
          <w:p w14:paraId="4F710916" w14:textId="77777777" w:rsidR="00B04B35" w:rsidRDefault="00B04B35" w:rsidP="00C80DF4">
            <w:r>
              <w:t>*Administrator is prompted to check network connection or contact technical support for assistance.</w:t>
            </w:r>
          </w:p>
          <w:p w14:paraId="3E766E81" w14:textId="77777777" w:rsidR="00B04B35" w:rsidRDefault="00B04B35" w:rsidP="00C80DF4"/>
        </w:tc>
      </w:tr>
      <w:tr w:rsidR="00B04B35" w14:paraId="34CA169D" w14:textId="77777777" w:rsidTr="00C80DF4">
        <w:tc>
          <w:tcPr>
            <w:tcW w:w="8630" w:type="dxa"/>
          </w:tcPr>
          <w:p w14:paraId="4712F3C1" w14:textId="77777777" w:rsidR="00B04B35" w:rsidRPr="00D81784" w:rsidRDefault="00B04B35" w:rsidP="00C80DF4">
            <w:pPr>
              <w:rPr>
                <w:color w:val="024F75" w:themeColor="accent1"/>
              </w:rPr>
            </w:pPr>
            <w:r w:rsidRPr="00D81784">
              <w:rPr>
                <w:color w:val="024F75" w:themeColor="accent1"/>
              </w:rPr>
              <w:lastRenderedPageBreak/>
              <w:t>Pre-conditions:</w:t>
            </w:r>
          </w:p>
          <w:p w14:paraId="3D1E13B2" w14:textId="77777777" w:rsidR="00B04B35" w:rsidRDefault="00B04B35" w:rsidP="00C80DF4">
            <w:r>
              <w:t>*Administrator is logged into the system.</w:t>
            </w:r>
          </w:p>
          <w:p w14:paraId="45E672AC" w14:textId="77777777" w:rsidR="00B04B35" w:rsidRDefault="00B04B35" w:rsidP="00C80DF4">
            <w:r>
              <w:t>*Employees are registered and have assigned tasks.</w:t>
            </w:r>
          </w:p>
        </w:tc>
      </w:tr>
      <w:tr w:rsidR="00B04B35" w14:paraId="7E5819F9" w14:textId="77777777" w:rsidTr="00C80DF4">
        <w:tc>
          <w:tcPr>
            <w:tcW w:w="8630" w:type="dxa"/>
          </w:tcPr>
          <w:p w14:paraId="47D24E9D" w14:textId="77777777" w:rsidR="00B04B35" w:rsidRPr="00D81784" w:rsidRDefault="00B04B35" w:rsidP="00C80DF4">
            <w:pPr>
              <w:rPr>
                <w:color w:val="024F75" w:themeColor="accent1"/>
              </w:rPr>
            </w:pPr>
            <w:r w:rsidRPr="00D81784">
              <w:rPr>
                <w:color w:val="024F75" w:themeColor="accent1"/>
              </w:rPr>
              <w:t>Post-conditions:</w:t>
            </w:r>
          </w:p>
          <w:p w14:paraId="6A1EC51C" w14:textId="77777777" w:rsidR="00B04B35" w:rsidRDefault="00B04B35" w:rsidP="00C80DF4">
            <w:r>
              <w:t>*Administrator gains insights into inventory management, sales performance, and employee productivity through the dashboard analysis.</w:t>
            </w:r>
          </w:p>
          <w:p w14:paraId="397CA87A" w14:textId="77777777" w:rsidR="00B04B35" w:rsidRDefault="00B04B35" w:rsidP="00C80DF4">
            <w:r>
              <w:t>*Administrator can make data-driven decisions to optimize operations, enhance customer satisfaction, and improve overall business performance.</w:t>
            </w:r>
          </w:p>
        </w:tc>
      </w:tr>
    </w:tbl>
    <w:p w14:paraId="14E95481" w14:textId="77777777" w:rsidR="00B04B35" w:rsidRDefault="00B04B35" w:rsidP="00B04B35"/>
    <w:p w14:paraId="565B93D5" w14:textId="77777777" w:rsidR="00B04B35" w:rsidRPr="00C17CE7" w:rsidRDefault="00B04B35" w:rsidP="00B04B35"/>
    <w:p w14:paraId="12432A59" w14:textId="77777777" w:rsidR="00B04B35" w:rsidRDefault="00B04B35" w:rsidP="00B04B35"/>
    <w:p w14:paraId="35BC5540" w14:textId="77777777" w:rsidR="00B04B35" w:rsidRDefault="00B04B35" w:rsidP="00B04B35"/>
    <w:tbl>
      <w:tblPr>
        <w:tblStyle w:val="TableGrid"/>
        <w:tblW w:w="0" w:type="auto"/>
        <w:tblLook w:val="04A0" w:firstRow="1" w:lastRow="0" w:firstColumn="1" w:lastColumn="0" w:noHBand="0" w:noVBand="1"/>
      </w:tblPr>
      <w:tblGrid>
        <w:gridCol w:w="8630"/>
      </w:tblGrid>
      <w:tr w:rsidR="00B04B35" w14:paraId="6BBD039F" w14:textId="77777777" w:rsidTr="00C80DF4">
        <w:tc>
          <w:tcPr>
            <w:tcW w:w="8630" w:type="dxa"/>
          </w:tcPr>
          <w:p w14:paraId="151F4594" w14:textId="77777777" w:rsidR="00B04B35" w:rsidRPr="00270913" w:rsidRDefault="00B04B35" w:rsidP="00C80DF4">
            <w:pPr>
              <w:spacing w:after="160" w:line="259" w:lineRule="auto"/>
              <w:rPr>
                <w:color w:val="FF0000"/>
              </w:rPr>
            </w:pPr>
            <w:r w:rsidRPr="00270913">
              <w:rPr>
                <w:color w:val="FF0000"/>
              </w:rPr>
              <w:t>6-Use case name: Admin Management</w:t>
            </w:r>
          </w:p>
        </w:tc>
      </w:tr>
      <w:tr w:rsidR="00B04B35" w14:paraId="4E187C56" w14:textId="77777777" w:rsidTr="00C80DF4">
        <w:tc>
          <w:tcPr>
            <w:tcW w:w="8630" w:type="dxa"/>
          </w:tcPr>
          <w:p w14:paraId="4D40E831" w14:textId="77777777" w:rsidR="00B04B35" w:rsidRDefault="00B04B35" w:rsidP="00C80DF4">
            <w:r w:rsidRPr="00270913">
              <w:rPr>
                <w:color w:val="024F75" w:themeColor="accent1"/>
              </w:rPr>
              <w:t>Actor(s):</w:t>
            </w:r>
            <w:r>
              <w:t xml:space="preserve"> Super Administrator</w:t>
            </w:r>
          </w:p>
        </w:tc>
      </w:tr>
      <w:tr w:rsidR="00B04B35" w14:paraId="6497031A" w14:textId="77777777" w:rsidTr="00C80DF4">
        <w:tc>
          <w:tcPr>
            <w:tcW w:w="8630" w:type="dxa"/>
          </w:tcPr>
          <w:p w14:paraId="1C66D599" w14:textId="77777777" w:rsidR="00B04B35" w:rsidRPr="00270913" w:rsidRDefault="00B04B35" w:rsidP="00C80DF4">
            <w:pPr>
              <w:rPr>
                <w:color w:val="024F75" w:themeColor="accent1"/>
              </w:rPr>
            </w:pPr>
            <w:r w:rsidRPr="00270913">
              <w:rPr>
                <w:color w:val="024F75" w:themeColor="accent1"/>
              </w:rPr>
              <w:t>Brief Description:</w:t>
            </w:r>
          </w:p>
          <w:p w14:paraId="301D06B4" w14:textId="77777777" w:rsidR="00B04B35" w:rsidRDefault="00B04B35" w:rsidP="00C80DF4">
            <w:r>
              <w:t>Super Administrator navigates to the Admin Management section in the system.</w:t>
            </w:r>
          </w:p>
        </w:tc>
      </w:tr>
      <w:tr w:rsidR="00B04B35" w14:paraId="7E211893" w14:textId="77777777" w:rsidTr="00C80DF4">
        <w:tc>
          <w:tcPr>
            <w:tcW w:w="8630" w:type="dxa"/>
          </w:tcPr>
          <w:p w14:paraId="105EE2E0" w14:textId="77777777" w:rsidR="00B04B35" w:rsidRPr="00270913" w:rsidRDefault="00B04B35" w:rsidP="00C80DF4">
            <w:pPr>
              <w:rPr>
                <w:color w:val="024F75" w:themeColor="accent1"/>
              </w:rPr>
            </w:pPr>
            <w:r w:rsidRPr="00270913">
              <w:rPr>
                <w:color w:val="024F75" w:themeColor="accent1"/>
              </w:rPr>
              <w:t>Basic Flow:</w:t>
            </w:r>
          </w:p>
          <w:p w14:paraId="23326A77" w14:textId="77777777" w:rsidR="00B04B35" w:rsidRDefault="00B04B35" w:rsidP="00C80DF4">
            <w:r>
              <w:t xml:space="preserve">1- </w:t>
            </w:r>
            <w:r>
              <w:rPr>
                <w:rStyle w:val="Strong"/>
              </w:rPr>
              <w:t>Add Admin</w:t>
            </w:r>
            <w:r>
              <w:t>:</w:t>
            </w:r>
          </w:p>
          <w:p w14:paraId="602B2ED2" w14:textId="77777777" w:rsidR="00B04B35" w:rsidRDefault="00B04B35" w:rsidP="00C80DF4">
            <w:r>
              <w:t>* Super Administrator selects the option to add a new Administrator.</w:t>
            </w:r>
          </w:p>
          <w:p w14:paraId="73B01516" w14:textId="77777777" w:rsidR="00B04B35" w:rsidRDefault="00B04B35" w:rsidP="00C80DF4">
            <w:r>
              <w:t>* Super Administrator enters the required details for the new Administrator, such as username, email address, and initial password.</w:t>
            </w:r>
          </w:p>
          <w:p w14:paraId="4525F549" w14:textId="77777777" w:rsidR="00B04B35" w:rsidRDefault="00B04B35" w:rsidP="00C80DF4">
            <w:r>
              <w:t>* System verifies the uniqueness of the username and email address.</w:t>
            </w:r>
          </w:p>
          <w:p w14:paraId="5C3FDAF1" w14:textId="77777777" w:rsidR="00B04B35" w:rsidRDefault="00B04B35" w:rsidP="00C80DF4">
            <w:r>
              <w:t>* Super Administrator assigns appropriate permissions and roles to the new Administrator.</w:t>
            </w:r>
          </w:p>
          <w:p w14:paraId="18BF3F32" w14:textId="77777777" w:rsidR="00B04B35" w:rsidRDefault="00B04B35" w:rsidP="00C80DF4">
            <w:r>
              <w:lastRenderedPageBreak/>
              <w:t>* System confirms the successful addition of the new Administrator.</w:t>
            </w:r>
          </w:p>
          <w:p w14:paraId="7BE82D5D" w14:textId="77777777" w:rsidR="00B04B35" w:rsidRDefault="00B04B35" w:rsidP="00C80DF4"/>
          <w:p w14:paraId="15213E93" w14:textId="77777777" w:rsidR="00B04B35" w:rsidRDefault="00B04B35" w:rsidP="00C80DF4">
            <w:r>
              <w:t xml:space="preserve">2- </w:t>
            </w:r>
            <w:r>
              <w:rPr>
                <w:rStyle w:val="Strong"/>
              </w:rPr>
              <w:t>Change Password</w:t>
            </w:r>
            <w:r>
              <w:t>:</w:t>
            </w:r>
          </w:p>
          <w:p w14:paraId="376A558F" w14:textId="77777777" w:rsidR="00B04B35" w:rsidRDefault="00B04B35" w:rsidP="00C80DF4">
            <w:r>
              <w:t>* Super Administrator selects the option to change the password of an existing Administrator.</w:t>
            </w:r>
          </w:p>
          <w:p w14:paraId="056125B8" w14:textId="77777777" w:rsidR="00B04B35" w:rsidRDefault="00B04B35" w:rsidP="00C80DF4">
            <w:r>
              <w:t>* Super Administrator selects the Administrator whose password needs to be changed.</w:t>
            </w:r>
          </w:p>
          <w:p w14:paraId="7AF0C45B" w14:textId="77777777" w:rsidR="00B04B35" w:rsidRDefault="00B04B35" w:rsidP="00C80DF4">
            <w:r>
              <w:t>* Super Administrator enters a new password for the selected Administrator.</w:t>
            </w:r>
          </w:p>
          <w:p w14:paraId="01A9BFF6" w14:textId="77777777" w:rsidR="00B04B35" w:rsidRDefault="00B04B35" w:rsidP="00C80DF4">
            <w:r>
              <w:t>* System validates the new password according to predefined security requirements.</w:t>
            </w:r>
          </w:p>
          <w:p w14:paraId="6835FF3B" w14:textId="77777777" w:rsidR="00B04B35" w:rsidRDefault="00B04B35" w:rsidP="00C80DF4">
            <w:r>
              <w:t>* System updates the password for the selected Administrator and confirms the change.</w:t>
            </w:r>
          </w:p>
          <w:p w14:paraId="7A8D637B" w14:textId="77777777" w:rsidR="00B04B35" w:rsidRDefault="00B04B35" w:rsidP="00C80DF4"/>
          <w:p w14:paraId="1D2E6451" w14:textId="77777777" w:rsidR="00B04B35" w:rsidRDefault="00B04B35" w:rsidP="00C80DF4">
            <w:r>
              <w:t xml:space="preserve">3- </w:t>
            </w:r>
            <w:r>
              <w:rPr>
                <w:rStyle w:val="Strong"/>
              </w:rPr>
              <w:t>Update Admin</w:t>
            </w:r>
            <w:r>
              <w:t>:</w:t>
            </w:r>
          </w:p>
          <w:p w14:paraId="17CB2A01" w14:textId="77777777" w:rsidR="00B04B35" w:rsidRDefault="00B04B35" w:rsidP="00C80DF4">
            <w:r>
              <w:t>* Super Administrator selects the option to update the details or permissions of an existing Administrator.</w:t>
            </w:r>
          </w:p>
          <w:p w14:paraId="68173324" w14:textId="77777777" w:rsidR="00B04B35" w:rsidRDefault="00B04B35" w:rsidP="00C80DF4">
            <w:r>
              <w:t>* Super Administrator selects the Administrator whose details need to be updated.</w:t>
            </w:r>
          </w:p>
          <w:p w14:paraId="5D11D08E" w14:textId="77777777" w:rsidR="00B04B35" w:rsidRDefault="00B04B35" w:rsidP="00C80DF4">
            <w:r>
              <w:t>* Super Administrator modifies the necessary details, such as username, email address, or assigned roles.</w:t>
            </w:r>
          </w:p>
          <w:p w14:paraId="0F7AC7AF" w14:textId="77777777" w:rsidR="00B04B35" w:rsidRDefault="00B04B35" w:rsidP="00C80DF4">
            <w:r>
              <w:t>* System validates the changes and updates the Administrator's information accordingly.</w:t>
            </w:r>
          </w:p>
          <w:p w14:paraId="744B2DDB" w14:textId="77777777" w:rsidR="00B04B35" w:rsidRDefault="00B04B35" w:rsidP="00C80DF4">
            <w:r>
              <w:t>* System confirms the successful update of the Administrator's details.</w:t>
            </w:r>
          </w:p>
          <w:p w14:paraId="032B2DFD" w14:textId="77777777" w:rsidR="00B04B35" w:rsidRDefault="00B04B35" w:rsidP="00C80DF4"/>
          <w:p w14:paraId="2A8FE71A" w14:textId="77777777" w:rsidR="00B04B35" w:rsidRDefault="00B04B35" w:rsidP="00C80DF4">
            <w:r>
              <w:t xml:space="preserve">4- </w:t>
            </w:r>
            <w:r>
              <w:rPr>
                <w:rStyle w:val="Strong"/>
              </w:rPr>
              <w:t>Delete Admin</w:t>
            </w:r>
            <w:r>
              <w:t>:</w:t>
            </w:r>
          </w:p>
          <w:p w14:paraId="6DA1A005" w14:textId="77777777" w:rsidR="00B04B35" w:rsidRDefault="00B04B35" w:rsidP="00C80DF4">
            <w:r>
              <w:t>* Super Administrator selects the option to delete an existing Administrator.</w:t>
            </w:r>
          </w:p>
          <w:p w14:paraId="6C84CCE9" w14:textId="77777777" w:rsidR="00B04B35" w:rsidRDefault="00B04B35" w:rsidP="00C80DF4">
            <w:r>
              <w:t>* Super Administrator selects the Administrator to be deleted.</w:t>
            </w:r>
          </w:p>
          <w:p w14:paraId="3DB5F278" w14:textId="77777777" w:rsidR="00B04B35" w:rsidRDefault="00B04B35" w:rsidP="00C80DF4">
            <w:r>
              <w:t>* System prompts for confirmation before proceeding with the deletion.</w:t>
            </w:r>
          </w:p>
          <w:p w14:paraId="0823A7C2" w14:textId="77777777" w:rsidR="00B04B35" w:rsidRDefault="00B04B35" w:rsidP="00C80DF4">
            <w:r>
              <w:t>* Super Administrator confirms the deletion action.</w:t>
            </w:r>
          </w:p>
          <w:p w14:paraId="5AE77FDD" w14:textId="77777777" w:rsidR="00B04B35" w:rsidRDefault="00B04B35" w:rsidP="00C80DF4">
            <w:r>
              <w:t>* System removes the selected Administrator from the system and confirms the successful deletion.</w:t>
            </w:r>
          </w:p>
        </w:tc>
      </w:tr>
      <w:tr w:rsidR="00B04B35" w14:paraId="6467D230" w14:textId="77777777" w:rsidTr="00C80DF4">
        <w:tc>
          <w:tcPr>
            <w:tcW w:w="8630" w:type="dxa"/>
          </w:tcPr>
          <w:p w14:paraId="56B8B0B1" w14:textId="77777777" w:rsidR="00B04B35" w:rsidRPr="00270913" w:rsidRDefault="00B04B35" w:rsidP="00C80DF4">
            <w:pPr>
              <w:rPr>
                <w:color w:val="024F75" w:themeColor="accent1"/>
              </w:rPr>
            </w:pPr>
            <w:r w:rsidRPr="00270913">
              <w:rPr>
                <w:color w:val="024F75" w:themeColor="accent1"/>
              </w:rPr>
              <w:lastRenderedPageBreak/>
              <w:t>Alternative Flow:</w:t>
            </w:r>
          </w:p>
          <w:p w14:paraId="065F68B8" w14:textId="77777777" w:rsidR="00B04B35" w:rsidRDefault="00B04B35" w:rsidP="00C80DF4">
            <w:r>
              <w:t xml:space="preserve">1- </w:t>
            </w:r>
            <w:r>
              <w:rPr>
                <w:rStyle w:val="Strong"/>
              </w:rPr>
              <w:t>Invalid Input</w:t>
            </w:r>
            <w:r>
              <w:t>:</w:t>
            </w:r>
          </w:p>
          <w:p w14:paraId="15411C56" w14:textId="77777777" w:rsidR="00B04B35" w:rsidRDefault="00B04B35" w:rsidP="00C80DF4">
            <w:r>
              <w:t xml:space="preserve">* If any entered data during the add, change password, or update admin processes is invalid or does not meet the system requirements, the </w:t>
            </w:r>
            <w:r>
              <w:lastRenderedPageBreak/>
              <w:t>system prompts the Super Administrator to correct the errors before proceeding.</w:t>
            </w:r>
          </w:p>
          <w:p w14:paraId="7DE8B946" w14:textId="77777777" w:rsidR="00B04B35" w:rsidRDefault="00B04B35" w:rsidP="00C80DF4"/>
          <w:p w14:paraId="6418AECF" w14:textId="77777777" w:rsidR="00B04B35" w:rsidRDefault="00B04B35" w:rsidP="00C80DF4">
            <w:r>
              <w:t xml:space="preserve">2- </w:t>
            </w:r>
            <w:r>
              <w:rPr>
                <w:rStyle w:val="Strong"/>
              </w:rPr>
              <w:t>Permission Error</w:t>
            </w:r>
            <w:r>
              <w:t>:</w:t>
            </w:r>
          </w:p>
          <w:p w14:paraId="21F7291F" w14:textId="77777777" w:rsidR="00B04B35" w:rsidRDefault="00B04B35" w:rsidP="00C80DF4">
            <w:r>
              <w:t>* If a regular Administrator attempts to access the Admin Management section, the system denies access and displays a permission error message.</w:t>
            </w:r>
          </w:p>
          <w:p w14:paraId="21F14FA6" w14:textId="77777777" w:rsidR="00B04B35" w:rsidRDefault="00B04B35" w:rsidP="00C80DF4">
            <w:r>
              <w:t>* The regular Administrator is instructed to contact the Super Administrator for assistance.</w:t>
            </w:r>
          </w:p>
          <w:p w14:paraId="41894E6C" w14:textId="77777777" w:rsidR="00B04B35" w:rsidRDefault="00B04B35" w:rsidP="00C80DF4"/>
          <w:p w14:paraId="4B926B23" w14:textId="77777777" w:rsidR="00B04B35" w:rsidRDefault="00B04B35" w:rsidP="00C80DF4">
            <w:r>
              <w:t xml:space="preserve">3- </w:t>
            </w:r>
            <w:r>
              <w:rPr>
                <w:rStyle w:val="Strong"/>
              </w:rPr>
              <w:t>System Error</w:t>
            </w:r>
            <w:r>
              <w:t>:</w:t>
            </w:r>
          </w:p>
          <w:p w14:paraId="4B24F8C1" w14:textId="77777777" w:rsidR="00B04B35" w:rsidRDefault="00B04B35" w:rsidP="00C80DF4">
            <w:r>
              <w:t>* If there is a technical issue or system error during any of the admin management processes, the system displays an error message and prompts the Super Administrator to try again later or contact technical support for assistance.</w:t>
            </w:r>
          </w:p>
        </w:tc>
      </w:tr>
      <w:tr w:rsidR="00B04B35" w14:paraId="6B4999F7" w14:textId="77777777" w:rsidTr="00C80DF4">
        <w:tc>
          <w:tcPr>
            <w:tcW w:w="8630" w:type="dxa"/>
          </w:tcPr>
          <w:p w14:paraId="7DF75F9D" w14:textId="77777777" w:rsidR="00B04B35" w:rsidRPr="00270913" w:rsidRDefault="00B04B35" w:rsidP="00C80DF4">
            <w:pPr>
              <w:rPr>
                <w:color w:val="024F75" w:themeColor="accent1"/>
              </w:rPr>
            </w:pPr>
            <w:r w:rsidRPr="00270913">
              <w:rPr>
                <w:color w:val="024F75" w:themeColor="accent1"/>
              </w:rPr>
              <w:lastRenderedPageBreak/>
              <w:t>Pre-conditions:</w:t>
            </w:r>
          </w:p>
          <w:p w14:paraId="161C049F" w14:textId="77777777" w:rsidR="00B04B35" w:rsidRDefault="00B04B35" w:rsidP="00C80DF4">
            <w:r>
              <w:t>* Super Administrator is logged into the system.</w:t>
            </w:r>
          </w:p>
          <w:p w14:paraId="4BEA0188" w14:textId="77777777" w:rsidR="00B04B35" w:rsidRDefault="00B04B35" w:rsidP="00C80DF4">
            <w:r>
              <w:t>* There is at least one existing Administrator account.</w:t>
            </w:r>
          </w:p>
        </w:tc>
      </w:tr>
      <w:tr w:rsidR="00B04B35" w14:paraId="2959815E" w14:textId="77777777" w:rsidTr="00C80DF4">
        <w:tc>
          <w:tcPr>
            <w:tcW w:w="8630" w:type="dxa"/>
          </w:tcPr>
          <w:p w14:paraId="01A49797" w14:textId="77777777" w:rsidR="00B04B35" w:rsidRPr="00270913" w:rsidRDefault="00B04B35" w:rsidP="00C80DF4">
            <w:pPr>
              <w:rPr>
                <w:color w:val="024F75" w:themeColor="accent1"/>
              </w:rPr>
            </w:pPr>
            <w:r w:rsidRPr="00270913">
              <w:rPr>
                <w:color w:val="024F75" w:themeColor="accent1"/>
              </w:rPr>
              <w:t>Post-conditions:</w:t>
            </w:r>
          </w:p>
          <w:p w14:paraId="22581CE7" w14:textId="77777777" w:rsidR="00B04B35" w:rsidRDefault="00B04B35" w:rsidP="00C80DF4">
            <w:r>
              <w:t>*The desired actions (addition, password change, update, deletion) related to Admin management are successfully performed.</w:t>
            </w:r>
          </w:p>
        </w:tc>
      </w:tr>
    </w:tbl>
    <w:p w14:paraId="69C4C202" w14:textId="77777777" w:rsidR="00B04B35" w:rsidRDefault="00B04B35" w:rsidP="00B04B35"/>
    <w:p w14:paraId="3C53BA87" w14:textId="77777777" w:rsidR="00B04B35" w:rsidRDefault="00B04B35" w:rsidP="00B04B35"/>
    <w:tbl>
      <w:tblPr>
        <w:tblStyle w:val="TableGrid"/>
        <w:tblW w:w="0" w:type="auto"/>
        <w:tblLook w:val="04A0" w:firstRow="1" w:lastRow="0" w:firstColumn="1" w:lastColumn="0" w:noHBand="0" w:noVBand="1"/>
      </w:tblPr>
      <w:tblGrid>
        <w:gridCol w:w="8630"/>
      </w:tblGrid>
      <w:tr w:rsidR="00B04B35" w14:paraId="54848EE6" w14:textId="77777777" w:rsidTr="00C80DF4">
        <w:tc>
          <w:tcPr>
            <w:tcW w:w="8630" w:type="dxa"/>
          </w:tcPr>
          <w:p w14:paraId="7327AF7F" w14:textId="77777777" w:rsidR="00B04B35" w:rsidRPr="004B0F5F" w:rsidRDefault="00B04B35" w:rsidP="00C80DF4">
            <w:pPr>
              <w:rPr>
                <w:color w:val="FF0000"/>
              </w:rPr>
            </w:pPr>
            <w:r w:rsidRPr="004B0F5F">
              <w:rPr>
                <w:color w:val="FF0000"/>
              </w:rPr>
              <w:t>7-Use case name: Employee Management</w:t>
            </w:r>
          </w:p>
        </w:tc>
      </w:tr>
      <w:tr w:rsidR="00B04B35" w14:paraId="2FE4F534" w14:textId="77777777" w:rsidTr="00C80DF4">
        <w:tc>
          <w:tcPr>
            <w:tcW w:w="8630" w:type="dxa"/>
          </w:tcPr>
          <w:p w14:paraId="7C6AFFD1" w14:textId="77777777" w:rsidR="00B04B35" w:rsidRDefault="00B04B35" w:rsidP="00C80DF4">
            <w:r w:rsidRPr="004B0F5F">
              <w:rPr>
                <w:color w:val="024F75" w:themeColor="accent1"/>
              </w:rPr>
              <w:t>Actor(s):</w:t>
            </w:r>
            <w:r>
              <w:t>system adminstartor</w:t>
            </w:r>
          </w:p>
        </w:tc>
      </w:tr>
      <w:tr w:rsidR="00B04B35" w14:paraId="3EA71D99" w14:textId="77777777" w:rsidTr="00C80DF4">
        <w:tc>
          <w:tcPr>
            <w:tcW w:w="8630" w:type="dxa"/>
          </w:tcPr>
          <w:p w14:paraId="7D9FA487" w14:textId="77777777" w:rsidR="00B04B35" w:rsidRPr="004B0F5F" w:rsidRDefault="00B04B35" w:rsidP="00C80DF4">
            <w:pPr>
              <w:rPr>
                <w:color w:val="024F75" w:themeColor="accent1"/>
              </w:rPr>
            </w:pPr>
            <w:r w:rsidRPr="004B0F5F">
              <w:rPr>
                <w:color w:val="024F75" w:themeColor="accent1"/>
              </w:rPr>
              <w:t>Brief Description:</w:t>
            </w:r>
          </w:p>
          <w:p w14:paraId="7077CAAC" w14:textId="77777777" w:rsidR="00B04B35" w:rsidRDefault="00B04B35" w:rsidP="00C80DF4">
            <w:r>
              <w:t>* System Administrator navigates to the Employee Management section in the system.</w:t>
            </w:r>
          </w:p>
        </w:tc>
      </w:tr>
      <w:tr w:rsidR="00B04B35" w14:paraId="32E1AAD9" w14:textId="77777777" w:rsidTr="00C80DF4">
        <w:tc>
          <w:tcPr>
            <w:tcW w:w="8630" w:type="dxa"/>
          </w:tcPr>
          <w:p w14:paraId="2C274CD3" w14:textId="77777777" w:rsidR="00B04B35" w:rsidRDefault="00B04B35" w:rsidP="00C80DF4">
            <w:r>
              <w:t>Basic Flow:</w:t>
            </w:r>
          </w:p>
          <w:p w14:paraId="7ABB171C" w14:textId="77777777" w:rsidR="00B04B35" w:rsidRDefault="00B04B35" w:rsidP="00C80DF4">
            <w:r>
              <w:t xml:space="preserve">1- </w:t>
            </w:r>
            <w:r>
              <w:rPr>
                <w:rStyle w:val="Strong"/>
              </w:rPr>
              <w:t>Add Employee</w:t>
            </w:r>
            <w:r>
              <w:t>:</w:t>
            </w:r>
          </w:p>
          <w:p w14:paraId="767292EA" w14:textId="77777777" w:rsidR="00B04B35" w:rsidRDefault="00B04B35" w:rsidP="00C80DF4">
            <w:r>
              <w:t>* System Administrator selects the option to add a new employee.</w:t>
            </w:r>
          </w:p>
          <w:p w14:paraId="247B240E" w14:textId="77777777" w:rsidR="00B04B35" w:rsidRDefault="00B04B35" w:rsidP="00C80DF4">
            <w:r>
              <w:t>* Required details for the new employee, such as name, email address, position, and department, are entered into the system.</w:t>
            </w:r>
          </w:p>
          <w:p w14:paraId="2322E91B" w14:textId="77777777" w:rsidR="00B04B35" w:rsidRDefault="00B04B35" w:rsidP="00C80DF4">
            <w:r>
              <w:t>* System verifies the uniqueness of the employee's email address to prevent duplication.</w:t>
            </w:r>
          </w:p>
          <w:p w14:paraId="0D55773F" w14:textId="77777777" w:rsidR="00B04B35" w:rsidRDefault="00B04B35" w:rsidP="00C80DF4">
            <w:r>
              <w:t>* System Administrator assigns necessary roles, permissions, and access levels to the new employee.</w:t>
            </w:r>
          </w:p>
          <w:p w14:paraId="22CC5579" w14:textId="77777777" w:rsidR="00B04B35" w:rsidRDefault="00B04B35" w:rsidP="00C80DF4">
            <w:r>
              <w:t>* System confirms the successful addition of the new employee.</w:t>
            </w:r>
          </w:p>
          <w:p w14:paraId="13F7D588" w14:textId="77777777" w:rsidR="00B04B35" w:rsidRDefault="00B04B35" w:rsidP="00C80DF4">
            <w:r>
              <w:lastRenderedPageBreak/>
              <w:t xml:space="preserve">2- </w:t>
            </w:r>
            <w:r>
              <w:rPr>
                <w:rStyle w:val="Strong"/>
              </w:rPr>
              <w:t>Update Employee</w:t>
            </w:r>
            <w:r>
              <w:t>:</w:t>
            </w:r>
          </w:p>
          <w:p w14:paraId="25C77C54" w14:textId="77777777" w:rsidR="00B04B35" w:rsidRDefault="00B04B35" w:rsidP="00C80DF4">
            <w:r>
              <w:t>* System Administrator selects the option to update an existing employee's details.</w:t>
            </w:r>
          </w:p>
          <w:p w14:paraId="70F965A6" w14:textId="77777777" w:rsidR="00B04B35" w:rsidRDefault="00B04B35" w:rsidP="00C80DF4">
            <w:r>
              <w:t>* System Administrator selects the employee whose details need to be updated.</w:t>
            </w:r>
          </w:p>
          <w:p w14:paraId="2ABD87EB" w14:textId="77777777" w:rsidR="00B04B35" w:rsidRDefault="00B04B35" w:rsidP="00C80DF4">
            <w:r>
              <w:t>* The required details, such as name, email address, position, department, or assigned roles, are modified as needed.</w:t>
            </w:r>
          </w:p>
          <w:p w14:paraId="44140A87" w14:textId="77777777" w:rsidR="00B04B35" w:rsidRDefault="00B04B35" w:rsidP="00C80DF4">
            <w:r>
              <w:t>* System validates the changes and updates the employee's information accordingly.</w:t>
            </w:r>
          </w:p>
          <w:p w14:paraId="4FE4B3CF" w14:textId="77777777" w:rsidR="00B04B35" w:rsidRDefault="00B04B35" w:rsidP="00C80DF4">
            <w:r>
              <w:t>* System confirms the successful update of the employee's details.</w:t>
            </w:r>
          </w:p>
          <w:p w14:paraId="13D2F314" w14:textId="77777777" w:rsidR="00B04B35" w:rsidRDefault="00B04B35" w:rsidP="00C80DF4"/>
          <w:p w14:paraId="1EC408CE" w14:textId="77777777" w:rsidR="00B04B35" w:rsidRDefault="00B04B35" w:rsidP="00C80DF4">
            <w:r>
              <w:t xml:space="preserve">3- </w:t>
            </w:r>
            <w:r>
              <w:rPr>
                <w:rStyle w:val="Strong"/>
              </w:rPr>
              <w:t>Delete Employee</w:t>
            </w:r>
            <w:r>
              <w:t>:</w:t>
            </w:r>
          </w:p>
          <w:p w14:paraId="619285B3" w14:textId="77777777" w:rsidR="00B04B35" w:rsidRDefault="00B04B35" w:rsidP="00C80DF4">
            <w:r>
              <w:t>* System Administrator selects the option to delete an existing employee from the system.</w:t>
            </w:r>
          </w:p>
          <w:p w14:paraId="4D200D14" w14:textId="77777777" w:rsidR="00B04B35" w:rsidRDefault="00B04B35" w:rsidP="00C80DF4">
            <w:r>
              <w:t>* System Administrator selects the employee to be deleted.</w:t>
            </w:r>
          </w:p>
          <w:p w14:paraId="61A28511" w14:textId="77777777" w:rsidR="00B04B35" w:rsidRDefault="00B04B35" w:rsidP="00C80DF4">
            <w:r>
              <w:t>* System prompts for confirmation before proceeding with the deletion.</w:t>
            </w:r>
          </w:p>
          <w:p w14:paraId="32D7BDFC" w14:textId="77777777" w:rsidR="00B04B35" w:rsidRDefault="00B04B35" w:rsidP="00C80DF4">
            <w:r>
              <w:t>* System Administrator confirms the deletion action.</w:t>
            </w:r>
          </w:p>
          <w:p w14:paraId="19A03A1A" w14:textId="77777777" w:rsidR="00B04B35" w:rsidRDefault="00B04B35" w:rsidP="00C80DF4">
            <w:r>
              <w:t>* System removes the selected employee's record from the system and confirms the successful deletion.</w:t>
            </w:r>
          </w:p>
        </w:tc>
      </w:tr>
      <w:tr w:rsidR="00B04B35" w14:paraId="76D7E877" w14:textId="77777777" w:rsidTr="00C80DF4">
        <w:tc>
          <w:tcPr>
            <w:tcW w:w="8630" w:type="dxa"/>
          </w:tcPr>
          <w:p w14:paraId="1664118A" w14:textId="77777777" w:rsidR="00B04B35" w:rsidRDefault="00B04B35" w:rsidP="00C80DF4">
            <w:r>
              <w:lastRenderedPageBreak/>
              <w:t>Alternative Flow:</w:t>
            </w:r>
          </w:p>
          <w:p w14:paraId="18019248" w14:textId="77777777" w:rsidR="00B04B35" w:rsidRDefault="00B04B35" w:rsidP="00C80DF4">
            <w:r>
              <w:t xml:space="preserve">1- </w:t>
            </w:r>
            <w:r>
              <w:rPr>
                <w:rStyle w:val="Strong"/>
              </w:rPr>
              <w:t>Invalid Input</w:t>
            </w:r>
            <w:r>
              <w:t>:</w:t>
            </w:r>
          </w:p>
          <w:p w14:paraId="0F55A203" w14:textId="77777777" w:rsidR="00B04B35" w:rsidRDefault="00B04B35" w:rsidP="00C80DF4">
            <w:r>
              <w:t>* If any entered data during the add or update employee processes is invalid or does not meet the system requirements, the system prompts the HR Manager or System Administrator to correct the errors before proceeding</w:t>
            </w:r>
          </w:p>
          <w:p w14:paraId="6334F600" w14:textId="77777777" w:rsidR="00B04B35" w:rsidRDefault="00B04B35" w:rsidP="00C80DF4"/>
          <w:p w14:paraId="01CE3E96" w14:textId="77777777" w:rsidR="00B04B35" w:rsidRDefault="00B04B35" w:rsidP="00C80DF4">
            <w:r>
              <w:t xml:space="preserve">2- </w:t>
            </w:r>
            <w:r>
              <w:rPr>
                <w:rStyle w:val="Strong"/>
              </w:rPr>
              <w:t>Permission Error</w:t>
            </w:r>
            <w:r>
              <w:t>:</w:t>
            </w:r>
          </w:p>
          <w:p w14:paraId="6043B923" w14:textId="77777777" w:rsidR="00B04B35" w:rsidRDefault="00B04B35" w:rsidP="00C80DF4">
            <w:r>
              <w:t>* If a regular user attempts to access the Employee Management section, the system denies access and displays a permission error message.</w:t>
            </w:r>
          </w:p>
          <w:p w14:paraId="212259D9" w14:textId="77777777" w:rsidR="00B04B35" w:rsidRDefault="00B04B35" w:rsidP="00C80DF4">
            <w:r>
              <w:t>* The user is instructed to contact the HR Manager or System Administrator for assistance.</w:t>
            </w:r>
          </w:p>
          <w:p w14:paraId="3DDD940D" w14:textId="77777777" w:rsidR="00B04B35" w:rsidRDefault="00B04B35" w:rsidP="00C80DF4"/>
          <w:p w14:paraId="788595BB" w14:textId="77777777" w:rsidR="00B04B35" w:rsidRDefault="00B04B35" w:rsidP="00C80DF4">
            <w:r>
              <w:t xml:space="preserve">3- </w:t>
            </w:r>
            <w:r>
              <w:rPr>
                <w:rStyle w:val="Strong"/>
              </w:rPr>
              <w:t>System Error</w:t>
            </w:r>
            <w:r>
              <w:t>:</w:t>
            </w:r>
          </w:p>
          <w:p w14:paraId="37CE0D10" w14:textId="77777777" w:rsidR="00B04B35" w:rsidRDefault="00B04B35" w:rsidP="00C80DF4">
            <w:r>
              <w:t>* If there is a technical issue or system error during any of the employee management processes, the system displays an error message and prompts the HR Manager or System Administrator to try again later or contact technical support for assistance.</w:t>
            </w:r>
          </w:p>
        </w:tc>
      </w:tr>
      <w:tr w:rsidR="00B04B35" w14:paraId="60E89C1D" w14:textId="77777777" w:rsidTr="00C80DF4">
        <w:tc>
          <w:tcPr>
            <w:tcW w:w="8630" w:type="dxa"/>
          </w:tcPr>
          <w:p w14:paraId="53FE0C46" w14:textId="77777777" w:rsidR="00B04B35" w:rsidRPr="004B0F5F" w:rsidRDefault="00B04B35" w:rsidP="00C80DF4">
            <w:pPr>
              <w:rPr>
                <w:color w:val="024F75" w:themeColor="accent1"/>
              </w:rPr>
            </w:pPr>
            <w:r w:rsidRPr="004B0F5F">
              <w:rPr>
                <w:color w:val="024F75" w:themeColor="accent1"/>
              </w:rPr>
              <w:lastRenderedPageBreak/>
              <w:t>Pre-conditions:</w:t>
            </w:r>
          </w:p>
          <w:p w14:paraId="5429BAC3" w14:textId="77777777" w:rsidR="00B04B35" w:rsidRDefault="00B04B35" w:rsidP="00C80DF4">
            <w:r>
              <w:t>* System Administrator is logged into the system.</w:t>
            </w:r>
          </w:p>
          <w:p w14:paraId="5FEEA2CE" w14:textId="77777777" w:rsidR="00B04B35" w:rsidRDefault="00B04B35" w:rsidP="00C80DF4">
            <w:r>
              <w:t>* There is at least one existing employee record in the system.</w:t>
            </w:r>
          </w:p>
        </w:tc>
      </w:tr>
      <w:tr w:rsidR="00B04B35" w14:paraId="0D75BA88" w14:textId="77777777" w:rsidTr="00C80DF4">
        <w:tc>
          <w:tcPr>
            <w:tcW w:w="8630" w:type="dxa"/>
          </w:tcPr>
          <w:p w14:paraId="56B9F839" w14:textId="77777777" w:rsidR="00B04B35" w:rsidRPr="004B0F5F" w:rsidRDefault="00B04B35" w:rsidP="00C80DF4">
            <w:pPr>
              <w:rPr>
                <w:color w:val="024F75" w:themeColor="accent1"/>
              </w:rPr>
            </w:pPr>
            <w:r w:rsidRPr="004B0F5F">
              <w:rPr>
                <w:color w:val="024F75" w:themeColor="accent1"/>
              </w:rPr>
              <w:t>Post-conditions:</w:t>
            </w:r>
          </w:p>
          <w:p w14:paraId="37748DEE" w14:textId="77777777" w:rsidR="00B04B35" w:rsidRDefault="00B04B35" w:rsidP="00C80DF4">
            <w:r>
              <w:t>*The desired actions (addition, update, deletion) related to employee management are successfully performed.</w:t>
            </w:r>
          </w:p>
        </w:tc>
      </w:tr>
    </w:tbl>
    <w:p w14:paraId="7881A96D" w14:textId="77777777" w:rsidR="00B04B35" w:rsidRDefault="00B04B35" w:rsidP="00B04B35"/>
    <w:p w14:paraId="214DB961" w14:textId="77777777" w:rsidR="00B04B35" w:rsidRDefault="00B04B35" w:rsidP="00B04B35"/>
    <w:p w14:paraId="3DCD7E9A" w14:textId="77777777" w:rsidR="00B04B35" w:rsidRPr="0089788D" w:rsidRDefault="00B04B35" w:rsidP="00B04B35">
      <w:pPr>
        <w:rPr>
          <w:color w:val="FF0000"/>
        </w:rPr>
      </w:pPr>
    </w:p>
    <w:tbl>
      <w:tblPr>
        <w:tblStyle w:val="TableGrid"/>
        <w:tblW w:w="0" w:type="auto"/>
        <w:tblLook w:val="04A0" w:firstRow="1" w:lastRow="0" w:firstColumn="1" w:lastColumn="0" w:noHBand="0" w:noVBand="1"/>
      </w:tblPr>
      <w:tblGrid>
        <w:gridCol w:w="8630"/>
      </w:tblGrid>
      <w:tr w:rsidR="00B04B35" w:rsidRPr="0089788D" w14:paraId="0AEF15C1" w14:textId="77777777" w:rsidTr="00C80DF4">
        <w:tc>
          <w:tcPr>
            <w:tcW w:w="8630" w:type="dxa"/>
          </w:tcPr>
          <w:p w14:paraId="0F7EB4E9" w14:textId="77777777" w:rsidR="00B04B35" w:rsidRPr="0089788D" w:rsidRDefault="00B04B35" w:rsidP="00C80DF4">
            <w:pPr>
              <w:rPr>
                <w:color w:val="FF0000"/>
              </w:rPr>
            </w:pPr>
            <w:r w:rsidRPr="0089788D">
              <w:rPr>
                <w:color w:val="FF0000"/>
              </w:rPr>
              <w:t>8-Use case name: Category Management</w:t>
            </w:r>
          </w:p>
        </w:tc>
      </w:tr>
      <w:tr w:rsidR="00B04B35" w14:paraId="6C3F7991" w14:textId="77777777" w:rsidTr="00C80DF4">
        <w:tc>
          <w:tcPr>
            <w:tcW w:w="8630" w:type="dxa"/>
          </w:tcPr>
          <w:p w14:paraId="11224F0E" w14:textId="77777777" w:rsidR="00B04B35" w:rsidRDefault="00B04B35" w:rsidP="00C80DF4">
            <w:r w:rsidRPr="0089788D">
              <w:rPr>
                <w:color w:val="024F75" w:themeColor="accent1"/>
              </w:rPr>
              <w:t>Actor(s):</w:t>
            </w:r>
            <w:r>
              <w:t xml:space="preserve"> Administrator</w:t>
            </w:r>
          </w:p>
        </w:tc>
      </w:tr>
      <w:tr w:rsidR="00B04B35" w14:paraId="6AEFE8EE" w14:textId="77777777" w:rsidTr="00C80DF4">
        <w:tc>
          <w:tcPr>
            <w:tcW w:w="8630" w:type="dxa"/>
          </w:tcPr>
          <w:p w14:paraId="5A279354" w14:textId="77777777" w:rsidR="00B04B35" w:rsidRPr="0089788D" w:rsidRDefault="00B04B35" w:rsidP="00C80DF4">
            <w:pPr>
              <w:rPr>
                <w:color w:val="024F75" w:themeColor="accent1"/>
              </w:rPr>
            </w:pPr>
            <w:r w:rsidRPr="0089788D">
              <w:rPr>
                <w:color w:val="024F75" w:themeColor="accent1"/>
              </w:rPr>
              <w:t>Brief Description:</w:t>
            </w:r>
          </w:p>
          <w:p w14:paraId="3B4BEDD5" w14:textId="77777777" w:rsidR="00B04B35" w:rsidRDefault="00B04B35" w:rsidP="00C80DF4">
            <w:r>
              <w:t>* Administrator navigates to the Category Management section in the system.</w:t>
            </w:r>
          </w:p>
        </w:tc>
      </w:tr>
      <w:tr w:rsidR="00B04B35" w14:paraId="1F321E03" w14:textId="77777777" w:rsidTr="00C80DF4">
        <w:tc>
          <w:tcPr>
            <w:tcW w:w="8630" w:type="dxa"/>
          </w:tcPr>
          <w:p w14:paraId="10C7E986" w14:textId="77777777" w:rsidR="00B04B35" w:rsidRPr="0089788D" w:rsidRDefault="00B04B35" w:rsidP="00C80DF4">
            <w:pPr>
              <w:rPr>
                <w:color w:val="024F75" w:themeColor="accent1"/>
              </w:rPr>
            </w:pPr>
            <w:r w:rsidRPr="0089788D">
              <w:rPr>
                <w:color w:val="024F75" w:themeColor="accent1"/>
              </w:rPr>
              <w:t>Basic Flow:</w:t>
            </w:r>
          </w:p>
          <w:p w14:paraId="60568548" w14:textId="77777777" w:rsidR="00B04B35" w:rsidRDefault="00B04B35" w:rsidP="00C80DF4"/>
          <w:p w14:paraId="7243FF8F" w14:textId="77777777" w:rsidR="00B04B35" w:rsidRDefault="00B04B35" w:rsidP="00C80DF4">
            <w:r>
              <w:t xml:space="preserve">1- </w:t>
            </w:r>
            <w:r>
              <w:rPr>
                <w:rStyle w:val="Strong"/>
              </w:rPr>
              <w:t>Add Category</w:t>
            </w:r>
            <w:r>
              <w:t>:</w:t>
            </w:r>
          </w:p>
          <w:p w14:paraId="35AFFA13" w14:textId="77777777" w:rsidR="00B04B35" w:rsidRDefault="00B04B35" w:rsidP="00C80DF4">
            <w:r>
              <w:t>* Administrator selects the option to add a new category.</w:t>
            </w:r>
          </w:p>
          <w:p w14:paraId="3B197EBF" w14:textId="77777777" w:rsidR="00B04B35" w:rsidRDefault="00B04B35" w:rsidP="00C80DF4">
            <w:r>
              <w:t>* Administrator enters the required details for the new category, such as name, description, and any other relevant information.</w:t>
            </w:r>
          </w:p>
          <w:p w14:paraId="5C20490A" w14:textId="77777777" w:rsidR="00B04B35" w:rsidRDefault="00B04B35" w:rsidP="00C80DF4">
            <w:r>
              <w:t>* System verifies the uniqueness of the category name to prevent duplication.</w:t>
            </w:r>
          </w:p>
          <w:p w14:paraId="5D9EF4CD" w14:textId="77777777" w:rsidR="00B04B35" w:rsidRDefault="00B04B35" w:rsidP="00C80DF4">
            <w:r>
              <w:t>* Administrator confirms the addition of the new category.</w:t>
            </w:r>
          </w:p>
          <w:p w14:paraId="36223317" w14:textId="77777777" w:rsidR="00B04B35" w:rsidRDefault="00B04B35" w:rsidP="00C80DF4">
            <w:r>
              <w:t>* System adds the new category to the system and confirms successful addition.</w:t>
            </w:r>
          </w:p>
          <w:p w14:paraId="590ED24B" w14:textId="77777777" w:rsidR="00B04B35" w:rsidRDefault="00B04B35" w:rsidP="00C80DF4"/>
          <w:p w14:paraId="28A67864" w14:textId="77777777" w:rsidR="00B04B35" w:rsidRDefault="00B04B35" w:rsidP="00C80DF4">
            <w:r>
              <w:t xml:space="preserve">2- </w:t>
            </w:r>
            <w:r>
              <w:rPr>
                <w:rStyle w:val="Strong"/>
              </w:rPr>
              <w:t>Update Category</w:t>
            </w:r>
            <w:r>
              <w:t>:</w:t>
            </w:r>
          </w:p>
          <w:p w14:paraId="15655272" w14:textId="77777777" w:rsidR="00B04B35" w:rsidRDefault="00B04B35" w:rsidP="00C80DF4">
            <w:r>
              <w:t>* Administrator selects the option to update an existing category.</w:t>
            </w:r>
          </w:p>
          <w:p w14:paraId="6B18A924" w14:textId="77777777" w:rsidR="00B04B35" w:rsidRDefault="00B04B35" w:rsidP="00C80DF4">
            <w:r>
              <w:t>* Administrator selects the category to be updated.</w:t>
            </w:r>
          </w:p>
          <w:p w14:paraId="2C1DC017" w14:textId="77777777" w:rsidR="00B04B35" w:rsidRDefault="00B04B35" w:rsidP="00C80DF4">
            <w:r>
              <w:t>* Administrator modifies the necessary details of the category, such as name, description, or any other attributes.</w:t>
            </w:r>
          </w:p>
          <w:p w14:paraId="0C5F0F7F" w14:textId="77777777" w:rsidR="00B04B35" w:rsidRDefault="00B04B35" w:rsidP="00C80DF4">
            <w:r>
              <w:t>* System validates the changes and updates the category information accordingly.</w:t>
            </w:r>
          </w:p>
          <w:p w14:paraId="35E22626" w14:textId="77777777" w:rsidR="00B04B35" w:rsidRDefault="00B04B35" w:rsidP="00C80DF4">
            <w:r>
              <w:t>* System confirms the successful update of the category.</w:t>
            </w:r>
          </w:p>
          <w:p w14:paraId="3FDE3D52" w14:textId="77777777" w:rsidR="00B04B35" w:rsidRDefault="00B04B35" w:rsidP="00C80DF4"/>
          <w:p w14:paraId="4BE3517F" w14:textId="77777777" w:rsidR="00B04B35" w:rsidRDefault="00B04B35" w:rsidP="00C80DF4">
            <w:r>
              <w:t xml:space="preserve">3- </w:t>
            </w:r>
            <w:r>
              <w:rPr>
                <w:rStyle w:val="Strong"/>
              </w:rPr>
              <w:t>Delete Category</w:t>
            </w:r>
            <w:r>
              <w:t>:</w:t>
            </w:r>
          </w:p>
          <w:p w14:paraId="6ABA65C0" w14:textId="77777777" w:rsidR="00B04B35" w:rsidRDefault="00B04B35" w:rsidP="00C80DF4">
            <w:r>
              <w:t>* Administrator selects the option to delete an existing category.</w:t>
            </w:r>
          </w:p>
          <w:p w14:paraId="0BDE772E" w14:textId="77777777" w:rsidR="00B04B35" w:rsidRDefault="00B04B35" w:rsidP="00C80DF4">
            <w:r>
              <w:t>* Administrator selects the category to be deleted.</w:t>
            </w:r>
          </w:p>
          <w:p w14:paraId="708EDFEC" w14:textId="77777777" w:rsidR="00B04B35" w:rsidRDefault="00B04B35" w:rsidP="00C80DF4">
            <w:r>
              <w:lastRenderedPageBreak/>
              <w:t>* System prompts for confirmation before proceeding with the deletion.</w:t>
            </w:r>
          </w:p>
          <w:p w14:paraId="34315420" w14:textId="77777777" w:rsidR="00B04B35" w:rsidRDefault="00B04B35" w:rsidP="00C80DF4">
            <w:r>
              <w:t>* Administrator confirms the deletion action.</w:t>
            </w:r>
          </w:p>
          <w:p w14:paraId="63751EF9" w14:textId="77777777" w:rsidR="00B04B35" w:rsidRDefault="00B04B35" w:rsidP="00C80DF4">
            <w:r>
              <w:t>* System removes the selected category from the system and confirms successful deletion.</w:t>
            </w:r>
          </w:p>
        </w:tc>
      </w:tr>
      <w:tr w:rsidR="00B04B35" w14:paraId="1722F366" w14:textId="77777777" w:rsidTr="00C80DF4">
        <w:tc>
          <w:tcPr>
            <w:tcW w:w="8630" w:type="dxa"/>
          </w:tcPr>
          <w:p w14:paraId="60B60D9D" w14:textId="77777777" w:rsidR="00B04B35" w:rsidRPr="0089788D" w:rsidRDefault="00B04B35" w:rsidP="00C80DF4">
            <w:pPr>
              <w:rPr>
                <w:color w:val="024F75" w:themeColor="accent1"/>
              </w:rPr>
            </w:pPr>
            <w:r w:rsidRPr="0089788D">
              <w:rPr>
                <w:color w:val="024F75" w:themeColor="accent1"/>
              </w:rPr>
              <w:lastRenderedPageBreak/>
              <w:t>Alternative Flow:</w:t>
            </w:r>
          </w:p>
          <w:p w14:paraId="4335268A" w14:textId="77777777" w:rsidR="00B04B35" w:rsidRDefault="00B04B35" w:rsidP="00C80DF4">
            <w:r>
              <w:t xml:space="preserve">1- </w:t>
            </w:r>
            <w:r>
              <w:rPr>
                <w:rStyle w:val="Strong"/>
              </w:rPr>
              <w:t>Invalid Input</w:t>
            </w:r>
            <w:r>
              <w:t>:</w:t>
            </w:r>
          </w:p>
          <w:p w14:paraId="69144230" w14:textId="77777777" w:rsidR="00B04B35" w:rsidRDefault="00B04B35" w:rsidP="00C80DF4">
            <w:r>
              <w:t>* If any entered data during the add or update category processes is invalid or does not meet the system requirements, the system prompts the administrator to correct the errors before proceeding.</w:t>
            </w:r>
          </w:p>
          <w:p w14:paraId="493C2545" w14:textId="77777777" w:rsidR="00B04B35" w:rsidRDefault="00B04B35" w:rsidP="00C80DF4"/>
          <w:p w14:paraId="236EAF3F" w14:textId="77777777" w:rsidR="00B04B35" w:rsidRDefault="00B04B35" w:rsidP="00C80DF4">
            <w:r>
              <w:t xml:space="preserve">2- </w:t>
            </w:r>
            <w:r>
              <w:rPr>
                <w:rStyle w:val="Strong"/>
              </w:rPr>
              <w:t>Permission Error</w:t>
            </w:r>
            <w:r>
              <w:t>:</w:t>
            </w:r>
          </w:p>
          <w:p w14:paraId="6845BBEE" w14:textId="77777777" w:rsidR="00B04B35" w:rsidRDefault="00B04B35" w:rsidP="00C80DF4">
            <w:r>
              <w:t>* If a regular user attempts to access the Category Management section, the system denies access and displays a permission error message.</w:t>
            </w:r>
          </w:p>
          <w:p w14:paraId="56479491" w14:textId="77777777" w:rsidR="00B04B35" w:rsidRDefault="00B04B35" w:rsidP="00C80DF4">
            <w:r>
              <w:t>* The user is instructed to contact the administrator for assistance.</w:t>
            </w:r>
          </w:p>
          <w:p w14:paraId="131B693A" w14:textId="77777777" w:rsidR="00B04B35" w:rsidRDefault="00B04B35" w:rsidP="00C80DF4"/>
          <w:p w14:paraId="1DA094CA" w14:textId="77777777" w:rsidR="00B04B35" w:rsidRDefault="00B04B35" w:rsidP="00C80DF4">
            <w:r>
              <w:t xml:space="preserve">3- </w:t>
            </w:r>
            <w:r>
              <w:rPr>
                <w:rStyle w:val="Strong"/>
              </w:rPr>
              <w:t>System Error</w:t>
            </w:r>
            <w:r>
              <w:t>:</w:t>
            </w:r>
          </w:p>
          <w:p w14:paraId="3478BE22" w14:textId="77777777" w:rsidR="00B04B35" w:rsidRDefault="00B04B35" w:rsidP="00C80DF4">
            <w:r>
              <w:t>* If there is a technical issue or system error during any of the category management processes, the system displays an error message and prompts the administrator to try again later or contact technical support for assistance.</w:t>
            </w:r>
          </w:p>
        </w:tc>
      </w:tr>
      <w:tr w:rsidR="00B04B35" w14:paraId="2426CE17" w14:textId="77777777" w:rsidTr="00C80DF4">
        <w:tc>
          <w:tcPr>
            <w:tcW w:w="8630" w:type="dxa"/>
          </w:tcPr>
          <w:p w14:paraId="32E049C0" w14:textId="77777777" w:rsidR="00B04B35" w:rsidRPr="0089788D" w:rsidRDefault="00B04B35" w:rsidP="00C80DF4">
            <w:pPr>
              <w:rPr>
                <w:color w:val="024F75" w:themeColor="accent1"/>
              </w:rPr>
            </w:pPr>
            <w:r w:rsidRPr="0089788D">
              <w:rPr>
                <w:color w:val="024F75" w:themeColor="accent1"/>
              </w:rPr>
              <w:t>Pre-conditions:</w:t>
            </w:r>
          </w:p>
          <w:p w14:paraId="617A1F58" w14:textId="77777777" w:rsidR="00B04B35" w:rsidRDefault="00B04B35" w:rsidP="00C80DF4">
            <w:r>
              <w:t>* Administrator is logged into the system.</w:t>
            </w:r>
          </w:p>
          <w:p w14:paraId="25114F95" w14:textId="77777777" w:rsidR="00B04B35" w:rsidRDefault="00B04B35" w:rsidP="00C80DF4">
            <w:r>
              <w:t>* There are existing categories and products in the system.</w:t>
            </w:r>
          </w:p>
        </w:tc>
      </w:tr>
      <w:tr w:rsidR="00B04B35" w14:paraId="37FA6D6C" w14:textId="77777777" w:rsidTr="00C80DF4">
        <w:tc>
          <w:tcPr>
            <w:tcW w:w="8630" w:type="dxa"/>
          </w:tcPr>
          <w:p w14:paraId="7FBCFC5A" w14:textId="77777777" w:rsidR="00B04B35" w:rsidRPr="0089788D" w:rsidRDefault="00B04B35" w:rsidP="00C80DF4">
            <w:pPr>
              <w:rPr>
                <w:color w:val="024F75" w:themeColor="accent1"/>
              </w:rPr>
            </w:pPr>
            <w:r w:rsidRPr="0089788D">
              <w:rPr>
                <w:color w:val="024F75" w:themeColor="accent1"/>
              </w:rPr>
              <w:t>Post-conditions:</w:t>
            </w:r>
          </w:p>
          <w:p w14:paraId="102A0B26" w14:textId="77777777" w:rsidR="00B04B35" w:rsidRDefault="00B04B35" w:rsidP="00C80DF4">
            <w:r>
              <w:t>* The desired actions (addition, update, deletion) related to category management are successfully performed.</w:t>
            </w:r>
          </w:p>
        </w:tc>
      </w:tr>
    </w:tbl>
    <w:p w14:paraId="1D44A00E" w14:textId="77777777" w:rsidR="00B04B35" w:rsidRDefault="00B04B35" w:rsidP="00B04B35"/>
    <w:p w14:paraId="6CBCE810" w14:textId="77777777" w:rsidR="00B04B35" w:rsidRDefault="00B04B35" w:rsidP="00B04B35"/>
    <w:p w14:paraId="261FA9BF" w14:textId="77777777" w:rsidR="00B04B35" w:rsidRDefault="00B04B35" w:rsidP="00B04B35"/>
    <w:tbl>
      <w:tblPr>
        <w:tblStyle w:val="TableGrid"/>
        <w:tblW w:w="0" w:type="auto"/>
        <w:tblLook w:val="04A0" w:firstRow="1" w:lastRow="0" w:firstColumn="1" w:lastColumn="0" w:noHBand="0" w:noVBand="1"/>
      </w:tblPr>
      <w:tblGrid>
        <w:gridCol w:w="8630"/>
      </w:tblGrid>
      <w:tr w:rsidR="00B04B35" w14:paraId="03814DFE" w14:textId="77777777" w:rsidTr="00C80DF4">
        <w:tc>
          <w:tcPr>
            <w:tcW w:w="8630" w:type="dxa"/>
          </w:tcPr>
          <w:p w14:paraId="27BFC8A6" w14:textId="77777777" w:rsidR="00B04B35" w:rsidRDefault="00B04B35" w:rsidP="00C80DF4">
            <w:r w:rsidRPr="00006A49">
              <w:rPr>
                <w:color w:val="FF0000"/>
              </w:rPr>
              <w:t>9-Use case name: Daily Task Management</w:t>
            </w:r>
          </w:p>
        </w:tc>
      </w:tr>
      <w:tr w:rsidR="00B04B35" w14:paraId="2E7DA856" w14:textId="77777777" w:rsidTr="00C80DF4">
        <w:tc>
          <w:tcPr>
            <w:tcW w:w="8630" w:type="dxa"/>
          </w:tcPr>
          <w:p w14:paraId="1299B9E8" w14:textId="77777777" w:rsidR="00B04B35" w:rsidRDefault="00B04B35" w:rsidP="00C80DF4">
            <w:r w:rsidRPr="00006A49">
              <w:rPr>
                <w:color w:val="024F75" w:themeColor="accent1"/>
              </w:rPr>
              <w:t>Actor(s):</w:t>
            </w:r>
            <w:r>
              <w:t>Employee</w:t>
            </w:r>
          </w:p>
        </w:tc>
      </w:tr>
      <w:tr w:rsidR="00B04B35" w14:paraId="26E8AF6E" w14:textId="77777777" w:rsidTr="00C80DF4">
        <w:tc>
          <w:tcPr>
            <w:tcW w:w="8630" w:type="dxa"/>
          </w:tcPr>
          <w:p w14:paraId="25AFC7C8" w14:textId="77777777" w:rsidR="00B04B35" w:rsidRPr="00006A49" w:rsidRDefault="00B04B35" w:rsidP="00C80DF4">
            <w:pPr>
              <w:rPr>
                <w:color w:val="024F75" w:themeColor="accent1"/>
              </w:rPr>
            </w:pPr>
            <w:r w:rsidRPr="00006A49">
              <w:rPr>
                <w:color w:val="024F75" w:themeColor="accent1"/>
              </w:rPr>
              <w:t>Brief Description:</w:t>
            </w:r>
          </w:p>
          <w:p w14:paraId="639003A5" w14:textId="77777777" w:rsidR="00B04B35" w:rsidRDefault="00B04B35" w:rsidP="00C80DF4">
            <w:r>
              <w:t>* Employee navigates to the daily task Management section in the system.</w:t>
            </w:r>
          </w:p>
        </w:tc>
      </w:tr>
      <w:tr w:rsidR="00B04B35" w14:paraId="2FC79829" w14:textId="77777777" w:rsidTr="00C80DF4">
        <w:tc>
          <w:tcPr>
            <w:tcW w:w="8630" w:type="dxa"/>
          </w:tcPr>
          <w:p w14:paraId="479EC44F" w14:textId="77777777" w:rsidR="00B04B35" w:rsidRPr="00006A49" w:rsidRDefault="00B04B35" w:rsidP="00C80DF4">
            <w:pPr>
              <w:rPr>
                <w:color w:val="024F75" w:themeColor="accent1"/>
              </w:rPr>
            </w:pPr>
            <w:r w:rsidRPr="00006A49">
              <w:rPr>
                <w:color w:val="024F75" w:themeColor="accent1"/>
              </w:rPr>
              <w:t>Basic Flow:</w:t>
            </w:r>
          </w:p>
          <w:p w14:paraId="30DDF121" w14:textId="77777777" w:rsidR="00B04B35" w:rsidRDefault="00B04B35" w:rsidP="00C80DF4">
            <w:r>
              <w:t xml:space="preserve">1- </w:t>
            </w:r>
            <w:r>
              <w:rPr>
                <w:rStyle w:val="Strong"/>
              </w:rPr>
              <w:t>Task Done</w:t>
            </w:r>
            <w:r>
              <w:t>:</w:t>
            </w:r>
          </w:p>
          <w:p w14:paraId="4D783E14" w14:textId="77777777" w:rsidR="00B04B35" w:rsidRDefault="00B04B35" w:rsidP="00C80DF4">
            <w:r>
              <w:t>* Employee accesses the daily task list assigned to them.</w:t>
            </w:r>
          </w:p>
          <w:p w14:paraId="18F25CDC" w14:textId="77777777" w:rsidR="00B04B35" w:rsidRDefault="00B04B35" w:rsidP="00C80DF4">
            <w:r>
              <w:t>* Employee selects a task from the list.</w:t>
            </w:r>
          </w:p>
          <w:p w14:paraId="24E1245D" w14:textId="77777777" w:rsidR="00B04B35" w:rsidRDefault="00B04B35" w:rsidP="00C80DF4">
            <w:r>
              <w:lastRenderedPageBreak/>
              <w:t>* Employee completes the task within the specified time frame.</w:t>
            </w:r>
          </w:p>
          <w:p w14:paraId="6C3CBF5A" w14:textId="77777777" w:rsidR="00B04B35" w:rsidRDefault="00B04B35" w:rsidP="00C80DF4">
            <w:r>
              <w:t>* Employee marks the task as "done" or "completed" in the system.</w:t>
            </w:r>
          </w:p>
          <w:p w14:paraId="7185C90B" w14:textId="77777777" w:rsidR="00B04B35" w:rsidRDefault="00B04B35" w:rsidP="00C80DF4">
            <w:r>
              <w:t>* System updates the task status to indicate it has been completed.</w:t>
            </w:r>
          </w:p>
          <w:p w14:paraId="347E93D2" w14:textId="77777777" w:rsidR="00B04B35" w:rsidRDefault="00B04B35" w:rsidP="00C80DF4">
            <w:r>
              <w:t>* Supervisor can view the updated task status in real-time.</w:t>
            </w:r>
          </w:p>
          <w:p w14:paraId="76F9BD9F" w14:textId="77777777" w:rsidR="00B04B35" w:rsidRDefault="00B04B35" w:rsidP="00C80DF4"/>
          <w:p w14:paraId="65EC70E6" w14:textId="77777777" w:rsidR="00B04B35" w:rsidRDefault="00B04B35" w:rsidP="00C80DF4">
            <w:r>
              <w:t xml:space="preserve">2- </w:t>
            </w:r>
            <w:r>
              <w:rPr>
                <w:rStyle w:val="Strong"/>
              </w:rPr>
              <w:t>Task Not Done</w:t>
            </w:r>
            <w:r>
              <w:t>:( If an employee is unable to complete a task)</w:t>
            </w:r>
          </w:p>
          <w:p w14:paraId="3AB41660" w14:textId="77777777" w:rsidR="00B04B35" w:rsidRDefault="00B04B35" w:rsidP="00C80DF4">
            <w:r>
              <w:t>* Employee accesses the daily task list.</w:t>
            </w:r>
          </w:p>
          <w:p w14:paraId="29CB2D27" w14:textId="77777777" w:rsidR="00B04B35" w:rsidRDefault="00B04B35" w:rsidP="00C80DF4">
            <w:r>
              <w:t>* Employee selects the task that was not completed.</w:t>
            </w:r>
          </w:p>
          <w:p w14:paraId="7290078F" w14:textId="77777777" w:rsidR="00B04B35" w:rsidRDefault="00B04B35" w:rsidP="00C80DF4">
            <w:r>
              <w:t>* Employee provides a reason for not completing the task (e.g., insufficient time, unexpected issue).</w:t>
            </w:r>
          </w:p>
          <w:p w14:paraId="1A7EE35A" w14:textId="77777777" w:rsidR="00B04B35" w:rsidRDefault="00B04B35" w:rsidP="00C80DF4">
            <w:r>
              <w:t>* Employee notifies the Supervisor about the incomplete task and the reason behind it.</w:t>
            </w:r>
          </w:p>
          <w:p w14:paraId="10E4A47A" w14:textId="77777777" w:rsidR="00B04B35" w:rsidRDefault="00B04B35" w:rsidP="00C80DF4">
            <w:r>
              <w:t>* Supervisor reviews the reason provided by the employee.</w:t>
            </w:r>
          </w:p>
          <w:p w14:paraId="2E869950" w14:textId="77777777" w:rsidR="00B04B35" w:rsidRDefault="00B04B35" w:rsidP="00C80DF4">
            <w:r>
              <w:t>* Supervisor may reschedule the task for the employee or assign it to another employee based on priority and workload.</w:t>
            </w:r>
          </w:p>
          <w:p w14:paraId="7CB4665A" w14:textId="77777777" w:rsidR="00B04B35" w:rsidRDefault="00B04B35" w:rsidP="00C80DF4">
            <w:r>
              <w:t>* System updates the task status to indicate it was not completed and records the reason provided by the employee.</w:t>
            </w:r>
          </w:p>
        </w:tc>
      </w:tr>
      <w:tr w:rsidR="00B04B35" w14:paraId="24878B52" w14:textId="77777777" w:rsidTr="00C80DF4">
        <w:tc>
          <w:tcPr>
            <w:tcW w:w="8630" w:type="dxa"/>
          </w:tcPr>
          <w:p w14:paraId="17253457" w14:textId="77777777" w:rsidR="00B04B35" w:rsidRDefault="00B04B35" w:rsidP="00C80DF4">
            <w:r w:rsidRPr="00006A49">
              <w:rPr>
                <w:color w:val="024F75" w:themeColor="accent1"/>
              </w:rPr>
              <w:lastRenderedPageBreak/>
              <w:t>Alternative Flow</w:t>
            </w:r>
            <w:r>
              <w:t>:</w:t>
            </w:r>
          </w:p>
          <w:p w14:paraId="0955A01C" w14:textId="77777777" w:rsidR="00B04B35" w:rsidRDefault="00B04B35" w:rsidP="00C80DF4">
            <w:r>
              <w:t xml:space="preserve">1- </w:t>
            </w:r>
            <w:r>
              <w:rPr>
                <w:rStyle w:val="Strong"/>
              </w:rPr>
              <w:t>Task Reassignment</w:t>
            </w:r>
            <w:r>
              <w:t>:</w:t>
            </w:r>
          </w:p>
          <w:p w14:paraId="34EC15FC" w14:textId="77777777" w:rsidR="00B04B35" w:rsidRDefault="00B04B35" w:rsidP="00C80DF4">
            <w:r>
              <w:t>* If a task cannot be completed by an employee, the Supervisor may reassign it to another employee.</w:t>
            </w:r>
          </w:p>
          <w:p w14:paraId="601426C8" w14:textId="77777777" w:rsidR="00B04B35" w:rsidRDefault="00B04B35" w:rsidP="00C80DF4">
            <w:r>
              <w:t>* The reassigned employee receives a notification about the newly assigned task.</w:t>
            </w:r>
          </w:p>
          <w:p w14:paraId="0020B661" w14:textId="77777777" w:rsidR="00B04B35" w:rsidRDefault="00B04B35" w:rsidP="00C80DF4"/>
          <w:p w14:paraId="0201540D" w14:textId="77777777" w:rsidR="00B04B35" w:rsidRDefault="00B04B35" w:rsidP="00C80DF4">
            <w:r>
              <w:t xml:space="preserve">2- </w:t>
            </w:r>
            <w:r>
              <w:rPr>
                <w:rStyle w:val="Strong"/>
              </w:rPr>
              <w:t>Task Priority Change</w:t>
            </w:r>
            <w:r>
              <w:t>:</w:t>
            </w:r>
          </w:p>
          <w:p w14:paraId="08021BAB" w14:textId="77777777" w:rsidR="00B04B35" w:rsidRDefault="00B04B35" w:rsidP="00C80DF4">
            <w:r>
              <w:t>* If a higher-priority task emerges during the day, the Supervisor may adjust the task list accordingly, reprioritizing tasks as necessary.</w:t>
            </w:r>
          </w:p>
          <w:p w14:paraId="53EC1FA9" w14:textId="77777777" w:rsidR="00B04B35" w:rsidRDefault="00B04B35" w:rsidP="00C80DF4">
            <w:r>
              <w:t>* Employees are notified of any changes to their task assignments and priorities.</w:t>
            </w:r>
          </w:p>
        </w:tc>
      </w:tr>
      <w:tr w:rsidR="00B04B35" w14:paraId="54583B8C" w14:textId="77777777" w:rsidTr="00C80DF4">
        <w:tc>
          <w:tcPr>
            <w:tcW w:w="8630" w:type="dxa"/>
          </w:tcPr>
          <w:p w14:paraId="7EF8A0C0" w14:textId="77777777" w:rsidR="00B04B35" w:rsidRPr="00006A49" w:rsidRDefault="00B04B35" w:rsidP="00C80DF4">
            <w:pPr>
              <w:rPr>
                <w:color w:val="024F75" w:themeColor="accent1"/>
              </w:rPr>
            </w:pPr>
            <w:r w:rsidRPr="00006A49">
              <w:rPr>
                <w:color w:val="024F75" w:themeColor="accent1"/>
              </w:rPr>
              <w:t>Pre-conditions:</w:t>
            </w:r>
          </w:p>
          <w:p w14:paraId="233BEF65" w14:textId="77777777" w:rsidR="00B04B35" w:rsidRDefault="00B04B35" w:rsidP="00C80DF4">
            <w:r>
              <w:t>* Employee and Supervisor are logged into the system.</w:t>
            </w:r>
          </w:p>
          <w:p w14:paraId="4D5BC318" w14:textId="77777777" w:rsidR="00B04B35" w:rsidRDefault="00B04B35" w:rsidP="00C80DF4">
            <w:r>
              <w:t>* Daily tasks are assigned and scheduled for each employee.</w:t>
            </w:r>
          </w:p>
        </w:tc>
      </w:tr>
      <w:tr w:rsidR="00B04B35" w14:paraId="617CCD79" w14:textId="77777777" w:rsidTr="00C80DF4">
        <w:tc>
          <w:tcPr>
            <w:tcW w:w="8630" w:type="dxa"/>
          </w:tcPr>
          <w:p w14:paraId="57F13CCE" w14:textId="77777777" w:rsidR="00B04B35" w:rsidRPr="00006A49" w:rsidRDefault="00B04B35" w:rsidP="00C80DF4">
            <w:pPr>
              <w:rPr>
                <w:color w:val="024F75" w:themeColor="accent1"/>
              </w:rPr>
            </w:pPr>
            <w:r w:rsidRPr="00006A49">
              <w:rPr>
                <w:color w:val="024F75" w:themeColor="accent1"/>
              </w:rPr>
              <w:t>Post-conditions:</w:t>
            </w:r>
          </w:p>
          <w:p w14:paraId="5CB68799" w14:textId="77777777" w:rsidR="00B04B35" w:rsidRDefault="00B04B35" w:rsidP="00C80DF4">
            <w:r>
              <w:t>* The daily tasks are managed efficiently, with completed tasks marked accordingly and incomplete tasks addressed by the Supervisor.</w:t>
            </w:r>
          </w:p>
        </w:tc>
      </w:tr>
    </w:tbl>
    <w:p w14:paraId="0BE39372" w14:textId="77777777" w:rsidR="00B04B35" w:rsidRDefault="00B04B35" w:rsidP="00B04B35"/>
    <w:p w14:paraId="349C32E3" w14:textId="77777777" w:rsidR="00B04B35" w:rsidRDefault="00B04B35" w:rsidP="00B04B35"/>
    <w:p w14:paraId="67590A53" w14:textId="77777777" w:rsidR="00B04B35" w:rsidRDefault="00B04B35" w:rsidP="00B04B35"/>
    <w:p w14:paraId="1100AA0F" w14:textId="145B607D" w:rsidR="004E784F" w:rsidRDefault="004E784F" w:rsidP="00B04B35">
      <w:pPr>
        <w:tabs>
          <w:tab w:val="left" w:pos="3240"/>
        </w:tabs>
        <w:jc w:val="center"/>
        <w:rPr>
          <w:color w:val="FF0000"/>
          <w:sz w:val="44"/>
          <w:szCs w:val="44"/>
          <w:u w:val="single"/>
        </w:rPr>
      </w:pPr>
      <w:r w:rsidRPr="004E784F">
        <w:rPr>
          <w:color w:val="FF0000"/>
          <w:sz w:val="44"/>
          <w:szCs w:val="44"/>
          <w:u w:val="single"/>
        </w:rPr>
        <w:lastRenderedPageBreak/>
        <w:t>ER Diagram</w:t>
      </w:r>
    </w:p>
    <w:p w14:paraId="109166A4" w14:textId="77777777" w:rsidR="00B04B35" w:rsidRPr="00B04B35" w:rsidRDefault="00B04B35" w:rsidP="00B04B35">
      <w:pPr>
        <w:tabs>
          <w:tab w:val="left" w:pos="3240"/>
        </w:tabs>
        <w:jc w:val="center"/>
      </w:pPr>
    </w:p>
    <w:p w14:paraId="57828E9A" w14:textId="77777777" w:rsidR="004E784F" w:rsidRDefault="004E784F" w:rsidP="004E784F">
      <w:pPr>
        <w:tabs>
          <w:tab w:val="left" w:pos="3240"/>
        </w:tabs>
        <w:jc w:val="center"/>
      </w:pPr>
    </w:p>
    <w:p w14:paraId="40349002" w14:textId="1138BF00" w:rsidR="00935920" w:rsidRDefault="00935920" w:rsidP="00935920">
      <w:pPr>
        <w:tabs>
          <w:tab w:val="left" w:pos="3240"/>
        </w:tabs>
        <w:rPr>
          <w:noProof/>
        </w:rPr>
      </w:pPr>
      <w:r>
        <w:rPr>
          <w:noProof/>
        </w:rPr>
        <w:drawing>
          <wp:inline distT="0" distB="0" distL="0" distR="0" wp14:anchorId="0C596BDC" wp14:editId="39BC8B4C">
            <wp:extent cx="6309360" cy="71989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6309360" cy="7198995"/>
                    </a:xfrm>
                    <a:prstGeom prst="rect">
                      <a:avLst/>
                    </a:prstGeom>
                  </pic:spPr>
                </pic:pic>
              </a:graphicData>
            </a:graphic>
          </wp:inline>
        </w:drawing>
      </w:r>
    </w:p>
    <w:p w14:paraId="4904150D" w14:textId="3CA87A73" w:rsidR="00935920" w:rsidRPr="00935920" w:rsidRDefault="00935920" w:rsidP="00935920"/>
    <w:p w14:paraId="266E68BE" w14:textId="74B50821" w:rsidR="00935920" w:rsidRDefault="00935920" w:rsidP="00935920">
      <w:pPr>
        <w:rPr>
          <w:noProof/>
        </w:rPr>
      </w:pPr>
    </w:p>
    <w:p w14:paraId="6005C249" w14:textId="76C75460" w:rsidR="00935920" w:rsidRPr="00AD44B5" w:rsidRDefault="00AD44B5" w:rsidP="00AD44B5">
      <w:pPr>
        <w:tabs>
          <w:tab w:val="left" w:pos="1605"/>
        </w:tabs>
        <w:jc w:val="center"/>
        <w:rPr>
          <w:sz w:val="52"/>
          <w:szCs w:val="52"/>
          <w:u w:val="single"/>
        </w:rPr>
      </w:pPr>
      <w:r w:rsidRPr="00AD44B5">
        <w:rPr>
          <w:sz w:val="52"/>
          <w:szCs w:val="52"/>
          <w:u w:val="single"/>
        </w:rPr>
        <w:t>CONCLUSION</w:t>
      </w:r>
    </w:p>
    <w:p w14:paraId="4F0BD5E0" w14:textId="1418C8FF" w:rsidR="00935920" w:rsidRDefault="00935920" w:rsidP="00935920">
      <w:pPr>
        <w:tabs>
          <w:tab w:val="left" w:pos="1605"/>
        </w:tabs>
      </w:pPr>
    </w:p>
    <w:p w14:paraId="15E39137" w14:textId="085A6419" w:rsidR="00935920" w:rsidRDefault="00AD44B5" w:rsidP="00935920">
      <w:pPr>
        <w:tabs>
          <w:tab w:val="left" w:pos="1605"/>
        </w:tabs>
      </w:pPr>
      <w:r>
        <w:t>GITHUB LINK:</w:t>
      </w:r>
    </w:p>
    <w:p w14:paraId="0EBEB793" w14:textId="5218862D" w:rsidR="00AD44B5" w:rsidRPr="00935920" w:rsidRDefault="00AD44B5" w:rsidP="00935920">
      <w:pPr>
        <w:tabs>
          <w:tab w:val="left" w:pos="1605"/>
        </w:tabs>
      </w:pPr>
      <w:r>
        <w:tab/>
      </w:r>
      <w:r w:rsidRPr="00AD44B5">
        <w:t>https://github.com/waeldaibes/cosmetic-store.git</w:t>
      </w:r>
    </w:p>
    <w:sectPr w:rsidR="00AD44B5" w:rsidRPr="00935920" w:rsidSect="008026FA">
      <w:headerReference w:type="default" r:id="rId34"/>
      <w:footerReference w:type="default" r:id="rId35"/>
      <w:pgSz w:w="12240" w:h="15840"/>
      <w:pgMar w:top="720" w:right="1152" w:bottom="720" w:left="1152" w:header="0" w:footer="288"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1E6A5" w14:textId="77777777" w:rsidR="00286AE0" w:rsidRDefault="00286AE0">
      <w:r>
        <w:separator/>
      </w:r>
    </w:p>
    <w:p w14:paraId="056A1AF7" w14:textId="77777777" w:rsidR="00286AE0" w:rsidRDefault="00286AE0"/>
  </w:endnote>
  <w:endnote w:type="continuationSeparator" w:id="0">
    <w:p w14:paraId="5A4A16DA" w14:textId="77777777" w:rsidR="00286AE0" w:rsidRDefault="00286AE0">
      <w:r>
        <w:continuationSeparator/>
      </w:r>
    </w:p>
    <w:p w14:paraId="675BA20D" w14:textId="77777777" w:rsidR="00286AE0" w:rsidRDefault="00286A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7B3DEB10"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116FCD1C"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54E5C" w14:textId="77777777" w:rsidR="00286AE0" w:rsidRDefault="00286AE0">
      <w:r>
        <w:separator/>
      </w:r>
    </w:p>
    <w:p w14:paraId="7C7BEF38" w14:textId="77777777" w:rsidR="00286AE0" w:rsidRDefault="00286AE0"/>
  </w:footnote>
  <w:footnote w:type="continuationSeparator" w:id="0">
    <w:p w14:paraId="29534C22" w14:textId="77777777" w:rsidR="00286AE0" w:rsidRDefault="00286AE0">
      <w:r>
        <w:continuationSeparator/>
      </w:r>
    </w:p>
    <w:p w14:paraId="7B9C76BC" w14:textId="77777777" w:rsidR="00286AE0" w:rsidRDefault="00286AE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6140A411" w14:textId="77777777" w:rsidTr="00D077E9">
      <w:trPr>
        <w:trHeight w:val="978"/>
      </w:trPr>
      <w:tc>
        <w:tcPr>
          <w:tcW w:w="9990" w:type="dxa"/>
          <w:tcBorders>
            <w:top w:val="nil"/>
            <w:left w:val="nil"/>
            <w:bottom w:val="single" w:sz="36" w:space="0" w:color="34ABA2" w:themeColor="accent3"/>
            <w:right w:val="nil"/>
          </w:tcBorders>
        </w:tcPr>
        <w:p w14:paraId="335F11F5" w14:textId="77777777" w:rsidR="00D077E9" w:rsidRDefault="00D077E9">
          <w:pPr>
            <w:pStyle w:val="Header"/>
          </w:pPr>
        </w:p>
      </w:tc>
    </w:tr>
  </w:tbl>
  <w:p w14:paraId="07E305A2"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7562C"/>
    <w:multiLevelType w:val="hybridMultilevel"/>
    <w:tmpl w:val="2AECE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3C16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5F27D16"/>
    <w:multiLevelType w:val="hybridMultilevel"/>
    <w:tmpl w:val="F2E6F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226852"/>
    <w:multiLevelType w:val="hybridMultilevel"/>
    <w:tmpl w:val="BB02A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AE35BE"/>
    <w:multiLevelType w:val="hybridMultilevel"/>
    <w:tmpl w:val="16483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798640F"/>
    <w:multiLevelType w:val="hybridMultilevel"/>
    <w:tmpl w:val="9906F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563418">
    <w:abstractNumId w:val="2"/>
  </w:num>
  <w:num w:numId="2" w16cid:durableId="2116633990">
    <w:abstractNumId w:val="4"/>
  </w:num>
  <w:num w:numId="3" w16cid:durableId="456140329">
    <w:abstractNumId w:val="0"/>
  </w:num>
  <w:num w:numId="4" w16cid:durableId="2037190597">
    <w:abstractNumId w:val="1"/>
  </w:num>
  <w:num w:numId="5" w16cid:durableId="1910339161">
    <w:abstractNumId w:val="5"/>
  </w:num>
  <w:num w:numId="6" w16cid:durableId="3908840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BA1"/>
    <w:rsid w:val="0002482E"/>
    <w:rsid w:val="00050324"/>
    <w:rsid w:val="00075BEE"/>
    <w:rsid w:val="000A0150"/>
    <w:rsid w:val="000C7284"/>
    <w:rsid w:val="000E63C9"/>
    <w:rsid w:val="001163CF"/>
    <w:rsid w:val="00130E9D"/>
    <w:rsid w:val="00150A6D"/>
    <w:rsid w:val="00185B35"/>
    <w:rsid w:val="001C79ED"/>
    <w:rsid w:val="001F2BC8"/>
    <w:rsid w:val="001F5F6B"/>
    <w:rsid w:val="00243EBC"/>
    <w:rsid w:val="00246A35"/>
    <w:rsid w:val="00284348"/>
    <w:rsid w:val="00286AE0"/>
    <w:rsid w:val="002C2BB9"/>
    <w:rsid w:val="002F3F5A"/>
    <w:rsid w:val="002F51F5"/>
    <w:rsid w:val="00301024"/>
    <w:rsid w:val="00312137"/>
    <w:rsid w:val="00330359"/>
    <w:rsid w:val="0033762F"/>
    <w:rsid w:val="00366C7E"/>
    <w:rsid w:val="00384EA3"/>
    <w:rsid w:val="003A39A1"/>
    <w:rsid w:val="003C2191"/>
    <w:rsid w:val="003D3863"/>
    <w:rsid w:val="003F0FAE"/>
    <w:rsid w:val="004110DE"/>
    <w:rsid w:val="004211B0"/>
    <w:rsid w:val="0044085A"/>
    <w:rsid w:val="004A3C40"/>
    <w:rsid w:val="004B21A5"/>
    <w:rsid w:val="004D0267"/>
    <w:rsid w:val="004D6A2C"/>
    <w:rsid w:val="004E784F"/>
    <w:rsid w:val="005037F0"/>
    <w:rsid w:val="00516A86"/>
    <w:rsid w:val="005275F6"/>
    <w:rsid w:val="00572102"/>
    <w:rsid w:val="005F1BB0"/>
    <w:rsid w:val="00600664"/>
    <w:rsid w:val="00601880"/>
    <w:rsid w:val="0065239A"/>
    <w:rsid w:val="00656C4D"/>
    <w:rsid w:val="006A7946"/>
    <w:rsid w:val="006D3C56"/>
    <w:rsid w:val="006E5716"/>
    <w:rsid w:val="007302B3"/>
    <w:rsid w:val="00730733"/>
    <w:rsid w:val="00730E3A"/>
    <w:rsid w:val="00736AAF"/>
    <w:rsid w:val="00765B2A"/>
    <w:rsid w:val="00783A34"/>
    <w:rsid w:val="00784614"/>
    <w:rsid w:val="007C6B52"/>
    <w:rsid w:val="007D16C5"/>
    <w:rsid w:val="008026FA"/>
    <w:rsid w:val="00862FE4"/>
    <w:rsid w:val="0086389A"/>
    <w:rsid w:val="0087605E"/>
    <w:rsid w:val="008823F1"/>
    <w:rsid w:val="00884598"/>
    <w:rsid w:val="0089514B"/>
    <w:rsid w:val="008B1FEE"/>
    <w:rsid w:val="00903C32"/>
    <w:rsid w:val="00916B16"/>
    <w:rsid w:val="009173B9"/>
    <w:rsid w:val="0093335D"/>
    <w:rsid w:val="00935920"/>
    <w:rsid w:val="0093613E"/>
    <w:rsid w:val="00943026"/>
    <w:rsid w:val="0096083F"/>
    <w:rsid w:val="00966B81"/>
    <w:rsid w:val="009B25C4"/>
    <w:rsid w:val="009C3CA7"/>
    <w:rsid w:val="009C7720"/>
    <w:rsid w:val="00A23AFA"/>
    <w:rsid w:val="00A31B3E"/>
    <w:rsid w:val="00A532F3"/>
    <w:rsid w:val="00A8407B"/>
    <w:rsid w:val="00A8489E"/>
    <w:rsid w:val="00AC29F3"/>
    <w:rsid w:val="00AC5E2B"/>
    <w:rsid w:val="00AD44B5"/>
    <w:rsid w:val="00B04B35"/>
    <w:rsid w:val="00B231E5"/>
    <w:rsid w:val="00B84E7D"/>
    <w:rsid w:val="00B97D48"/>
    <w:rsid w:val="00BB5BA1"/>
    <w:rsid w:val="00BB7865"/>
    <w:rsid w:val="00BD1C0A"/>
    <w:rsid w:val="00C02B87"/>
    <w:rsid w:val="00C031EC"/>
    <w:rsid w:val="00C141B3"/>
    <w:rsid w:val="00C4086D"/>
    <w:rsid w:val="00C60BD4"/>
    <w:rsid w:val="00CA1896"/>
    <w:rsid w:val="00CB5B28"/>
    <w:rsid w:val="00CD32CD"/>
    <w:rsid w:val="00CD46F0"/>
    <w:rsid w:val="00CE0501"/>
    <w:rsid w:val="00CF5371"/>
    <w:rsid w:val="00D0323A"/>
    <w:rsid w:val="00D0559F"/>
    <w:rsid w:val="00D077E9"/>
    <w:rsid w:val="00D42CB7"/>
    <w:rsid w:val="00D5413D"/>
    <w:rsid w:val="00D570A9"/>
    <w:rsid w:val="00D70D02"/>
    <w:rsid w:val="00D770C7"/>
    <w:rsid w:val="00D86945"/>
    <w:rsid w:val="00D90290"/>
    <w:rsid w:val="00DC680F"/>
    <w:rsid w:val="00DD152F"/>
    <w:rsid w:val="00DE213F"/>
    <w:rsid w:val="00DF027C"/>
    <w:rsid w:val="00E00A32"/>
    <w:rsid w:val="00E22ACD"/>
    <w:rsid w:val="00E25C39"/>
    <w:rsid w:val="00E620B0"/>
    <w:rsid w:val="00E81B40"/>
    <w:rsid w:val="00ED56C0"/>
    <w:rsid w:val="00EE670F"/>
    <w:rsid w:val="00EF555B"/>
    <w:rsid w:val="00F027BB"/>
    <w:rsid w:val="00F11DCF"/>
    <w:rsid w:val="00F162EA"/>
    <w:rsid w:val="00F52D27"/>
    <w:rsid w:val="00F83527"/>
    <w:rsid w:val="00F91852"/>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A9A883"/>
  <w15:docId w15:val="{FE292A1A-F446-4EF2-A986-6F9B798EC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3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semiHidden/>
    <w:unhideWhenUsed/>
    <w:rsid w:val="00A8407B"/>
    <w:pPr>
      <w:spacing w:before="100" w:beforeAutospacing="1" w:after="100" w:afterAutospacing="1" w:line="240" w:lineRule="auto"/>
    </w:pPr>
    <w:rPr>
      <w:rFonts w:ascii="Times New Roman" w:eastAsia="Times New Roman" w:hAnsi="Times New Roman" w:cs="Times New Roman"/>
      <w:b w:val="0"/>
      <w:color w:val="auto"/>
      <w:sz w:val="24"/>
      <w:szCs w:val="24"/>
    </w:rPr>
  </w:style>
  <w:style w:type="paragraph" w:styleId="NoSpacing">
    <w:name w:val="No Spacing"/>
    <w:link w:val="NoSpacingChar"/>
    <w:uiPriority w:val="1"/>
    <w:qFormat/>
    <w:rsid w:val="008026FA"/>
    <w:pPr>
      <w:spacing w:after="0" w:line="240" w:lineRule="auto"/>
    </w:pPr>
    <w:rPr>
      <w:rFonts w:eastAsiaTheme="minorEastAsia"/>
      <w:sz w:val="22"/>
      <w:szCs w:val="22"/>
    </w:rPr>
  </w:style>
  <w:style w:type="character" w:customStyle="1" w:styleId="NoSpacingChar">
    <w:name w:val="No Spacing Char"/>
    <w:basedOn w:val="DefaultParagraphFont"/>
    <w:link w:val="NoSpacing"/>
    <w:uiPriority w:val="1"/>
    <w:rsid w:val="008026FA"/>
    <w:rPr>
      <w:rFonts w:eastAsiaTheme="minorEastAsia"/>
      <w:sz w:val="22"/>
      <w:szCs w:val="22"/>
    </w:rPr>
  </w:style>
  <w:style w:type="character" w:styleId="Strong">
    <w:name w:val="Strong"/>
    <w:basedOn w:val="DefaultParagraphFont"/>
    <w:uiPriority w:val="22"/>
    <w:qFormat/>
    <w:rsid w:val="00B04B3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849077">
      <w:bodyDiv w:val="1"/>
      <w:marLeft w:val="0"/>
      <w:marRight w:val="0"/>
      <w:marTop w:val="0"/>
      <w:marBottom w:val="0"/>
      <w:divBdr>
        <w:top w:val="none" w:sz="0" w:space="0" w:color="auto"/>
        <w:left w:val="none" w:sz="0" w:space="0" w:color="auto"/>
        <w:bottom w:val="none" w:sz="0" w:space="0" w:color="auto"/>
        <w:right w:val="none" w:sz="0" w:space="0" w:color="auto"/>
      </w:divBdr>
    </w:div>
    <w:div w:id="1694375900">
      <w:bodyDiv w:val="1"/>
      <w:marLeft w:val="0"/>
      <w:marRight w:val="0"/>
      <w:marTop w:val="0"/>
      <w:marBottom w:val="0"/>
      <w:divBdr>
        <w:top w:val="none" w:sz="0" w:space="0" w:color="auto"/>
        <w:left w:val="none" w:sz="0" w:space="0" w:color="auto"/>
        <w:bottom w:val="none" w:sz="0" w:space="0" w:color="auto"/>
        <w:right w:val="none" w:sz="0" w:space="0" w:color="auto"/>
      </w:divBdr>
    </w:div>
    <w:div w:id="1839340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Microsoft\Office\16.0\DTS\en-US%7b37156C13-D59B-42EB-B7BE-E8948E188281%7d\%7b87BE7826-27A5-40E9-A8FE-E950D28AAA09%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F1927405F7E41739FB53B72206C496F"/>
        <w:category>
          <w:name w:val="General"/>
          <w:gallery w:val="placeholder"/>
        </w:category>
        <w:types>
          <w:type w:val="bbPlcHdr"/>
        </w:types>
        <w:behaviors>
          <w:behavior w:val="content"/>
        </w:behaviors>
        <w:guid w:val="{F26CDF91-6F0C-4A2C-BF5C-17B0AE725051}"/>
      </w:docPartPr>
      <w:docPartBody>
        <w:p w:rsidR="005C4646" w:rsidRDefault="00000000">
          <w:pPr>
            <w:pStyle w:val="1F1927405F7E41739FB53B72206C496F"/>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February 24</w:t>
          </w:r>
          <w:r w:rsidRPr="00D86945">
            <w:rPr>
              <w:rStyle w:val="SubtitleChar"/>
              <w:b/>
            </w:rPr>
            <w:fldChar w:fldCharType="end"/>
          </w:r>
        </w:p>
      </w:docPartBody>
    </w:docPart>
    <w:docPart>
      <w:docPartPr>
        <w:name w:val="E5496498A0FD4A1BAFB85F02EAA6A0DD"/>
        <w:category>
          <w:name w:val="General"/>
          <w:gallery w:val="placeholder"/>
        </w:category>
        <w:types>
          <w:type w:val="bbPlcHdr"/>
        </w:types>
        <w:behaviors>
          <w:behavior w:val="content"/>
        </w:behaviors>
        <w:guid w:val="{6AEDA37E-C80C-471B-A078-2F34B828446F}"/>
      </w:docPartPr>
      <w:docPartBody>
        <w:p w:rsidR="005C4646" w:rsidRDefault="00000000">
          <w:pPr>
            <w:pStyle w:val="E5496498A0FD4A1BAFB85F02EAA6A0DD"/>
          </w:pPr>
          <w:r>
            <w:t>COMPANY NAME</w:t>
          </w:r>
        </w:p>
      </w:docPartBody>
    </w:docPart>
    <w:docPart>
      <w:docPartPr>
        <w:name w:val="1F42582A90714A438CA5866D1B78B947"/>
        <w:category>
          <w:name w:val="General"/>
          <w:gallery w:val="placeholder"/>
        </w:category>
        <w:types>
          <w:type w:val="bbPlcHdr"/>
        </w:types>
        <w:behaviors>
          <w:behavior w:val="content"/>
        </w:behaviors>
        <w:guid w:val="{F51BFA48-199E-4212-A794-2745B6328BAB}"/>
      </w:docPartPr>
      <w:docPartBody>
        <w:p w:rsidR="005C4646" w:rsidRDefault="00000000">
          <w:pPr>
            <w:pStyle w:val="1F42582A90714A438CA5866D1B78B947"/>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896"/>
    <w:rsid w:val="000078B2"/>
    <w:rsid w:val="00011B2A"/>
    <w:rsid w:val="003205C7"/>
    <w:rsid w:val="004076FA"/>
    <w:rsid w:val="005C4646"/>
    <w:rsid w:val="005D0DB7"/>
    <w:rsid w:val="00936BC0"/>
    <w:rsid w:val="00A155E8"/>
    <w:rsid w:val="00B11237"/>
    <w:rsid w:val="00C56A97"/>
    <w:rsid w:val="00D811FB"/>
    <w:rsid w:val="00F228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1F1927405F7E41739FB53B72206C496F">
    <w:name w:val="1F1927405F7E41739FB53B72206C496F"/>
  </w:style>
  <w:style w:type="paragraph" w:customStyle="1" w:styleId="E5496498A0FD4A1BAFB85F02EAA6A0DD">
    <w:name w:val="E5496498A0FD4A1BAFB85F02EAA6A0DD"/>
  </w:style>
  <w:style w:type="paragraph" w:customStyle="1" w:styleId="1F42582A90714A438CA5866D1B78B947">
    <w:name w:val="1F42582A90714A438CA5866D1B78B9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Wael Daibes 42130928</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7BA64A-47C4-4A5B-BB6B-23CB9BECE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{87BE7826-27A5-40E9-A8FE-E950D28AAA09}tf16392850_win32</Template>
  <TotalTime>588</TotalTime>
  <Pages>1</Pages>
  <Words>4470</Words>
  <Characters>25485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keywords/>
  <cp:lastModifiedBy>User</cp:lastModifiedBy>
  <cp:revision>16</cp:revision>
  <cp:lastPrinted>2006-08-01T17:47:00Z</cp:lastPrinted>
  <dcterms:created xsi:type="dcterms:W3CDTF">2024-02-24T08:41:00Z</dcterms:created>
  <dcterms:modified xsi:type="dcterms:W3CDTF">2024-05-24T11:31:00Z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